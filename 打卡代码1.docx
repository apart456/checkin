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initial-scale=1.0, maximum-scale=1.0, user-scalable=no, viewport-fit=cover"&gt;</w:t>
      </w:r>
    </w:p>
    <w:p>
      <w:r>
        <w:t>&lt;meta name="theme-color" content="#5e3e9c"&gt;</w:t>
      </w:r>
    </w:p>
    <w:p>
      <w:r>
        <w:t>&lt;meta name="apple-mobile-web-app-capable" content="yes"&gt;</w:t>
      </w:r>
    </w:p>
    <w:p>
      <w:r>
        <w:t>&lt;meta name="apple-mobile-web-app-status-bar-style" content="default"&gt;</w:t>
      </w:r>
    </w:p>
    <w:p>
      <w:r>
        <w:t>&lt;meta name="apple-mobile-web-app-title" content="打卡养猫"&gt;</w:t>
      </w:r>
    </w:p>
    <w:p>
      <w:r>
        <w:t>&lt;title&gt;打卡养猫&lt;/title&gt;</w:t>
      </w:r>
    </w:p>
    <w:p>
      <w:r>
        <w:t>&lt;style&gt;</w:t>
      </w:r>
    </w:p>
    <w:p>
      <w:r>
        <w:t>*{box-sizing:border-box;margin:0;padding:0;-webkit-tap-highlight-color:transparent;font-family:system-ui,-apple-system,sans-serif}body{background:linear-gradient(145deg,#efeaf9 0%,#e3daf5 100%);min-height:100vh;display:flex;justify-content:center;align-items:flex-start;padding:12px;padding-top:max(20px,env(safe-area-inset-top));padding-bottom:max(12px,env(safe-area-inset-bottom));margin:0;overscroll-behavior:none}.app-container{max-width:420px;width:100%;background:rgba(255,255,255,.8);backdrop-filter:blur(16px);border-radius:40px;padding:20px 16px 24px;box-shadow:0 25px 45px rgba(55,30,90,.15);border:1px solid rgba(255,255,255,.8)}.header{display:flex;justify-content:space-between;align-items:center;margin-bottom:14px;padding:0 4px}.header h1{font-size:22px;font-weight:700;color:#2d1b46;display:flex;align-items:center;gap:6px}.header h1 span{background:#5e3e9c;color:#fff;font-size:12px;font-weight:600;padding:3px 10px;border-radius:60px}.top-actions{display:flex;gap:4px;align-items:center;flex-wrap:wrap;justify-content:flex-end;max-width:60%}.icon-btn{background:#f0eafd;border:1px solid rgba(255,255,255,.6);border-radius:50%;width:34px;height:34px;display:flex;align-items:center;justify-content:center;font-size:16px;cursor:pointer;position:relative}.icon-btn:active{transform:scale(.92);background:#e2d6f5}.coin-badge{background:linear-gradient(135deg,#ffd700,#ffb800);color:#5a3d00;padding:5px 10px;border-radius:60px;font-weight:800;font-size:12px;display:flex;align-items:center;gap:3px;box-shadow:0 6px 14px rgba(255,184,0,.35)}.badge-dot{position:absolute;top:-2px;right:-2px;width:11px;height:11px;background:#ef4444;border-radius:50%;border:2px solid #fff;display:none}.badge-dot.show{display:block}.date-row{display:flex;align-items:center;justify-content:space-between;padding:0 4px;margin-bottom:14px}.date-text{font-size:13px;font-weight:500;color:#5d4a7a;background:#e7dffa;padding:5px 14px;border-radius:60px}.reset-btn-sm{background:#f0eafd;border:1px solid rgba(255,255,255,.6);color:#7c6b94;font-weight:600;font-size:12px;padding:6px 12px;border-radius:60px;cursor:pointer}.cat-card{background:linear-gradient(135deg,#fff5e6,#ffe8cc);border-radius:30px;padding:14px;margin-bottom:12px;border:2px solid #ffd9a3}.cat-top{display:flex;align-items:center;gap:10px;margin-bottom:10px}.cat-avatar{font-size:48px;line-height:1;cursor:pointer;transition:transform .3s}.cat-avatar.bounce{animation:bounce .5s}@keyframes bounce{0%,100%{transform:translateY(0)}50%{transform:translateY(-8px)}}.cat-info{flex:1;min-width:0}.cat-name{font-weight:800;font-size:15px;color:#6b4423;display:flex;align-items:center;gap:5px}.cat-level{background:#ffb800;color:#fff;font-size:10px;padding:2px 7px;border-radius:20px;font-weight:700}.cat-bars{display:flex;flex-direction:column;gap:4px;margin-top:5px}.cat-bar-row{display:flex;align-items:center;gap:5px;font-size:10px;color:#8a6d4b;font-weight:600}.cat-bar-bg{flex:1;height:7px;background:#ffe4c4;border-radius:10px;overflow:hidden}.cat-bar-fill{height:100%;border-radius:10px;transition:width .4s}.cat-bar-fill.hunger{background:linear-gradient(90deg,#ff9a5a,#ff6b35)}.cat-bar-fill.mood{background:linear-gradient(90deg,#7dd3fc,#3b82f6)}.cat-bubble{background:#fff;border-radius:16px;padding:9px 12px;font-size:12px;color:#6b4423;font-weight:600;margin-bottom:10px;min-height:38px;display:flex;align-items:center}.cat-actions{display:flex;gap:6px}.cat-btn{flex:1;border:none;border-radius:18px;padding:9px 4px;font-weight:700;font-size:12px;cursor:pointer;display:flex;align-items:center;justify-content:center;gap:3px}.cat-btn.feed{background:#ffb800;color:#fff}.cat-btn.play{background:#3b82f6;color:#fff}.cat-btn:disabled{opacity:.4}.habit-list{display:flex;flex-direction:column;gap:8px;margin-bottom:12px}.habit-card{display:flex;align-items:center;justify-content:space-between;background:#fff;border-radius:24px;padding:10px 10px 10px 14px;border:1px solid rgba(255,255,255,.9);cursor:pointer}.habit-card.completed{background:#f4efff;border-color:#d9c9ff}.habit-card.rest{opacity:.55;background:#f5f5f5}.habit-left{display:flex;align-items:center;gap:10px;flex:1;min-width:0}.habit-emoji{font-size:26px;width:36px;text-align:center}.habit-info{display:flex;flex-direction:column;gap:2px;min-width:0;flex:1}.habit-name{font-weight:700;font-size:14px;color:#261c33;white-space:nowrap;overflow:hidden;text-overflow:ellipsis}.habit-meta{font-size:11px;color:#7c6b94;display:flex;align-items:center;gap:4px;font-weight:500;flex-wrap:wrap}.habit-meta .badge{background:#e3d9f5;padding:1px 7px;border-radius:30px;font-size:10px;font-weight:600;color:#3b2b58}.habit-meta .freq-badge{background:#d4f0e0;color:#1f7a4d}.habit-meta .rest-badge{background:#e8e8e8;color:#888}.freq-edit{background:none;border:none;color:#9a8ab0;font-size:12px;cursor:pointer}.check-btn{width:42px;height:42px;border-radius:22px;background:#f2ecfe;border:1px solid rgba(255,255,255,.9);display:flex;align-items:center;justify-content:center;font-size:20px;cursor:pointer;color:#5e3e9c;flex-shrink:0}.habit-card.completed .check-btn{background:#5e3e9c;color:#fff}.habit-card.rest .check-btn{background:#e8e8e8;color:#aaa;pointer-events:none}.progress-container{background:rgba(255,255,255,.75);border-radius:22px;padding:12px 14px;margin-bottom:6px;border:1px solid #fff}.progress-header{display:flex;justify-content:space-between;font-size:13px;font-weight:600;color:#34214b;margin-bottom:7px;padding:0 2px}.progress-bg{height:9px;background:#ded5f0;border-radius:20px;overflow:hidden}.progress-fill{height:100%;width:0%;background:linear-gradient(90deg,#9a7ee0,#5e3e9c);border-radius:20px;transition:width .4s}.footer-note{font-size:10px;color:#b3a5c7;text-align:center;margin-top:6px}.toast{position:fixed;bottom:20px;left:50%;transform:translateX(-50%) translateY(120px);background:#2d1b46;color:#fff;padding:9px 20px;border-radius:60px;font-size:13px;font-weight:500;transition:transform .3s ease;z-index:999;pointer-events:none;white-space:nowrap}.toast.show{transform:translateX(-50%) translateY(0)}.reward-toast{position:fixed;top:45%;left:50%;transform:translate(-50%,-50%) scale(0);background:linear-gradient(135deg,#ffd700,#ffb800);color:#5a3d00;padding:12px 24px;border-radius:60px;font-size:17px;font-weight:800;transition:transform .3s cubic-bezier(.34,1.56,.64,1);z-index:1000;pointer-events:none;white-space:nowrap}.reward-toast.show{transform:translate(-50%,-50%) scale(1)}.modal-overlay{position:fixed;inset:0;background:rgba(0,0,0,.45);display:none;align-items:flex-end;justify-content:center;z-index:1001}.modal-overlay.show{display:flex}.modal{background:#fff;border-radius:28px 28px 0 0;padding:20px 18px 24px;max-width:420px;width:100%;max-height:85vh;overflow-y:auto;animation:slideUp .3s ease}@keyframes slideUp{from{transform:translateY(100%)}to{transform:translateY(0)}}.modal h3{font-size:17px;color:#2d1b46;margin-bottom:12px;font-weight:700;display:flex;justify-content:space-between;align-items:center}.modal-close-x{background:#f0eafd;border:none;width:32px;height:32px;border-radius:50%;font-size:16px;cursor:pointer;color:#7c6b94}.freq-options{display:flex;flex-direction:column;gap:6px}.freq-opt{display:flex;align-items:center;justify-content:space-between;padding:9px 13px;border-radius:14px;background:#f5f2fa;cursor:pointer;font-size:13px;font-weight:600;color:#5d4a7a}.freq-opt.selected{background:#5e3e9c;color:#fff}.modal-btn{width:100%;background:#5e3e9c;color:#fff;border:none;border-radius:16px;padding:11px;font-size:14px;font-weight:700;cursor:pointer;margin-top:8px}.shop-grid{display:grid;grid-template-columns:1fr 1fr;gap:10px}.shop-item{background:#f9f6ff;border-radius:18px;padding:12px;text-align:center;border:2px solid transparent;cursor:pointer;position:relative}.shop-item.owned{border-color:#5e3e9c;background:#f0eaff}.shop-item.equipped{border-color:#ffb800;background:#fff8e6}.shop-emoji{font-size:38px;margin-bottom:6px}.shop-name{font-size:13px;font-weight:700;color:#2d1b46}.shop-desc{font-size:10px;color:#9a8ab0;margin-bottom:6px}.shop-price{font-size:12px;font-weight:800;color:#ff8c00}.shop-price.owned-tag{color:#5e3e9c}.shop-price.equipped-tag{color:#ffb800}.preview-wrap{display:flex;gap:14px;margin-bottom:16px}.preview-left{width:120px;flex-shrink:0;background:linear-gradient(135deg,#fff5e6,#ffe8cc);border-radius:24px;padding:16px 8px;text-align:center;border:2px solid #ffd9a3}.preview-emoji{font-size:72px;margin-bottom:8px}.preview-name{font-size:14px;font-weight:800;color:#6b4423;margin-bottom:4px}.preview-bonus-tag{background:#ffb800;color:#fff;font-size:10px;padding:2px 8px;border-radius:12px;font-weight:700;display:inline-block;margin-bottom:8px}.preview-list{flex:1;display:flex;flex-direction:column;gap:6px;max-height:280px;overflow-y:auto}.preview-item{display:flex;align-items:center;gap:8px;padding:8px 10px;border-radius:14px;background:#f9f6ff;cursor:pointer;border:2px solid transparent}.preview-item.active{border-color:#5e3e9c;background:#f0eaff}.preview-item.owned-cat{background:#e8f5e9}.preview-item-emoji{font-size:24px}.preview-item-info{flex:1}.preview-item-name{font-size:12px;font-weight:700;color:#2d1b46}.preview-item-status{font-size:10px;color:#9a8ab0;font-weight:600}.preview-item-status.owned-tag{color:#2e7d32}.preview-item-status.locked-tag{color:#ff8c00}.ach-list{display:flex;flex-direction:column;gap:8px}.ach-item{display:flex;align-items:center;gap:10px;padding:10px 12px;background:#f9f6ff;border-radius:16px}.ach-item.done{background:#e8f5e9;border:1px solid #a5d6a7}.ach-item.claimed{background:#f5f5f5;opacity:.7}.ach-icon{font-size:26px;width:36px;text-align:center}.ach-info{flex:1}.ach-name{font-size:13px;font-weight:700;color:#2d1b46}.ach-desc{font-size:10px;color:#9a8ab0}.ach-progress{font-size:10px;color:#7c6b94;margin-top:2px;font-weight:600}.ach-reward{background:#ffb800;color:#fff;border:none;border-radius:12px;padding:6px 10px;font-size:11px;font-weight:700;cursor:pointer}.ach-reward:disabled{background:#ccc}.ach-reward.claimed-btn{background:#a5d6a7;color:#2e7d32}.ach-notify{position:fixed;top:20px;left:50%;transform:translate(-50%,-150%);background:linear-gradient(135deg,#5e3e9c,#7b5ec4);color:#fff;padding:12px 20px;border-radius:20px;font-size:13px;font-weight:600;transition:transform .4s cubic-bezier(.34,1.56,.64,1);z-index:1002;display:flex;align-items:center;gap:8px;max-width:90%}.ach-notify.show{transform:translate(-50%,0)}.flip-streak-info{text-align:center;font-size:12px;font-weight:700;color:#ff8c00;margin-bottom:12px;background:#fff5e6;padding:6px;border-radius:12px}.flip-calendar{background:#f9f6ff;border-radius:16px;padding:10px;margin-bottom:14px}.flip-cal-title{font-size:12px;font-weight:700;color:#5d4a7a;text-align:center;margin-bottom:6px}.flip-cal-grid{display:grid;grid-template-columns:repeat(7,1fr);gap:3px}.flip-cal-day{aspect-ratio:1;display:flex;align-items:center;justify-content:center;font-size:10px;font-weight:600;color:#9a8ab0;border-radius:6px;position:relative}.flip-cal-day.empty{background:transparent}.flip-cal-day.flipped{background:linear-gradient(135deg,#ffd700,#ffb800);color:#5a3d00}.flip-cal-day.today{border:2px solid #5e3e9c}.flip-cal-day .dot{position:absolute;bottom:2px;left:50%;transform:translateX(-50%);width:4px;height:4px;border-radius:50%;background:#5e3e9c}.flip-grid{display:grid;grid-template-columns:repeat(3,1fr);gap:10px;margin-bottom:14px}.flip-card{aspect-ratio:1;background:linear-gradient(135deg,#7b5ec4,#5e3e9c);border-radius:18px;display:flex;align-items:center;justify-content:center;font-size:40px;cursor:pointer;color:#fff}.flip-card.flipped{background:linear-gradient(135deg,#ffd700,#ffb800);color:#5a3d00;transform:scale(1.05);cursor:default}.flip-card.disabled{opacity:.5;pointer-events:none}.flip-reward{text-align:center;font-size:15px;font-weight:700;color:#5e3e9c;margin-bottom:14px;min-height:22px}.settings-list{display:flex;flex-direction:column;gap:8px}.settings-item{display:flex;align-items:center;justify-content:space-between;padding:13px 16px;background:#f9f6ff;border-radius:16px;cursor:pointer;font-size:14px;font-weight:600;color:#2d1b46}.settings-item .sub{font-size:11px;color:#9a8ab0;margin-top:2px}.task-list{display:flex;flex-direction:column;gap:8px}.task-item{display:flex;align-items:center;gap:10px;padding:11px 13px;background:#f9f6ff;border-radius:16px}.task-item.done{background:#e8f5e9;border:1px solid #a5d6a7}.task-item.claimed{background:#f5f5f5;opacity:.7}.task-icon{font-size:24px;width:34px;text-align:center}.task-info{flex:1}.task-name{font-size:13px;font-weight:700;color:#2d1b46}.task-progress{font-size:10px;color:#7c6b94;font-weight:600;margin-top:2px}.task-reward{background:#ffb800;color:#fff;border:none;border-radius:12px;padding:6px 10px;font-size:11px;font-weight:700;cursor:pointer}.task-reward:disabled{background:#ccc}.task-reward.claimed-btn{background:#a5d6a7;color:#2e7d32}.task-progress-bar{height:5px;background:#e8e0f5;border-radius:10px;overflow:hidden;margin-top:4px}.task-progress-fill{height:100%;background:linear-gradient(90deg,#9a7ee0,#5e3e9c)}.cal-header{display:flex;justify-content:space-between;align-items:center;margin-bottom:12px}.cal-nav{background:#f0eafd;border:none;width:36px;height:36px;border-radius:50%;font-size:16px;cursor:pointer;color:#5e3e9c;font-weight:700}.cal-title{font-size:16px;font-weight:700;color:#2d1b46}.cal-weekdays{display:grid;grid-template-columns:repeat(7,1fr);gap:4px;margin-bottom:6px}.cal-weekday{text-align:center;font-size:10px;color:#9a8ab0;font-weight:600}.cal-grid{display:grid;grid-template-columns:repeat(7,1fr);gap:4px}.cal-day{aspect-ratio:1;border-radius:10px;display:flex;align-items:center;justify-content:center;font-size:12px;font-weight:600;color:#5d4a7a;background:#f5f2fa;cursor:default}.cal-day.empty{background:transparent}.cal-day.has-data{color:#fff;cursor:pointer}.cal-day.today{border:2px solid #5e3e9c}.cal-detail{background:#f9f6ff;border-radius:16px;padding:12px;margin-top:12px;min-height:60px}.cal-detail-title{font-size:13px;font-weight:700;color:#2d1b46;margin-bottom:8px}.cal-detail-item{display:flex;align-items:center;gap:8px;font-size:12px;color:#5d4a7a;font-weight:600;padding:4px 0}.cal-detail-empty{font-size:12px;color:#b3a5c7;text-align:center;padding:10px}.game-canvas-wrap{background:#1a1a2e;border-radius:20px;padding:8px;margin-bottom:12px;position:relative;overflow:hidden}.game-canvas{width:100%;display:block;border-radius:14px;background:linear-gradient(180deg,#16213e,#0f3460);touch-action:none}.game-score{position:absolute;top:14px;left:20px;font-size:20px;font-weight:900;color:#ffd700;z-index:2}.game-timer{position:absolute;top:14px;right:20px;font-size:16px;font-weight:800;color:#fff;z-index:2}.game-overlay{position:absolute;inset:8px;border-radius:14px;background:rgba(26,26,46,.9);display:flex;flex-direction:column;align-items:center;justify-content:center;z-index:3;color:#fff;text-align:center;padding:20px}.game-overlay h4{font-size:22px;font-weight:900;margin-bottom:10px}.game-overlay p{font-size:14px;margin-bottom:16px;color:#ccc}.game-start-btn{background:linear-gradient(135deg,#ffd700,#ffb800);color:#5a3d00;border:none;border-radius:40px;padding:12px 32px;font-size:16px;font-weight:900;cursor:pointer}.game-info{font-size:11px;color:#9a8ab0;text-align:center;margin-top:8px}.game-highscore{display:flex;align-items:center;justify-content:space-between;background:#fff8e6;border-radius:14px;padding:10px 14px;margin-bottom:10px;border:1px solid #ffd9a3}.game-highscore-label{font-size:12px;font-weight:700;color:#8a6d4b}.game-highscore-value{font-size:16px;font-weight:900;color:#ff8c00}.notify-time-input{width:100%;padding:12px;font-size:16px;border:2px solid #e8e0f5;border-radius:14px;text-align:center;font-weight:700;color:#2d1b46;margin-bottom:10px}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class="app-container"&gt;</w:t>
      </w:r>
    </w:p>
    <w:p>
      <w:r>
        <w:t>&lt;div class="header"&gt;</w:t>
      </w:r>
    </w:p>
    <w:p>
      <w:r>
        <w:t>&lt;h1&gt;✅ 打卡养猫 &lt;span&gt;mini&lt;/span&gt;&lt;/h1&gt;</w:t>
      </w:r>
    </w:p>
    <w:p>
      <w:r>
        <w:t>&lt;div class="top-actions"&gt;</w:t>
      </w:r>
    </w:p>
    <w:p>
      <w:r>
        <w:t>&lt;button class="icon-btn" id="gameBtn"&gt;🎮&lt;/button&gt;</w:t>
      </w:r>
    </w:p>
    <w:p>
      <w:r>
        <w:t>&lt;button class="icon-btn" id="taskBtn"&gt;📋&lt;span class="badge-dot" id="taskDot"&gt;&lt;/span&gt;&lt;/button&gt;</w:t>
      </w:r>
    </w:p>
    <w:p>
      <w:r>
        <w:t>&lt;button class="icon-btn" id="flipBtn"&gt;🎴&lt;/button&gt;</w:t>
      </w:r>
    </w:p>
    <w:p>
      <w:r>
        <w:t>&lt;button class="icon-btn" id="shopBtn"&gt;🛍️&lt;/button&gt;</w:t>
      </w:r>
    </w:p>
    <w:p>
      <w:r>
        <w:t>&lt;button class="icon-btn" id="achBtn"&gt;🏆&lt;span class="badge-dot" id="achDot"&gt;&lt;/span&gt;&lt;/button&gt;</w:t>
      </w:r>
    </w:p>
    <w:p>
      <w:r>
        <w:t>&lt;button class="icon-btn" id="settingsBtn"&gt;⚙️&lt;/button&gt;</w:t>
      </w:r>
    </w:p>
    <w:p>
      <w:r>
        <w:t>&lt;div class="coin-badge" id="coinBadge"&gt;🪙 0&lt;/div&gt;</w:t>
      </w:r>
    </w:p>
    <w:p>
      <w:r>
        <w:t>&lt;/div&gt;</w:t>
      </w:r>
    </w:p>
    <w:p>
      <w:r>
        <w:t>&lt;/div&gt;</w:t>
      </w:r>
    </w:p>
    <w:p>
      <w:r>
        <w:t>&lt;div class="date-row"&gt;</w:t>
      </w:r>
    </w:p>
    <w:p>
      <w:r>
        <w:t>&lt;div class="date-text" id="dateDisplay"&gt;📅 加载中&lt;/div&gt;</w:t>
      </w:r>
    </w:p>
    <w:p>
      <w:r>
        <w:t>&lt;button class="reset-btn-sm" id="resetBtn"&gt;🔄 重置&lt;/button&gt;</w:t>
      </w:r>
    </w:p>
    <w:p>
      <w:r>
        <w:t>&lt;/div&gt;</w:t>
      </w:r>
    </w:p>
    <w:p>
      <w:r>
        <w:t>&lt;div class="cat-card"&gt;</w:t>
      </w:r>
    </w:p>
    <w:p>
      <w:r>
        <w:t>&lt;div class="cat-top"&gt;</w:t>
      </w:r>
    </w:p>
    <w:p>
      <w:r>
        <w:t>&lt;div class="cat-avatar" id="catAvatar"&gt;🐱&lt;/div&gt;</w:t>
      </w:r>
    </w:p>
    <w:p>
      <w:r>
        <w:t>&lt;div class="cat-info"&gt;</w:t>
      </w:r>
    </w:p>
    <w:p>
      <w:r>
        <w:t>&lt;div class="cat-name"&gt;咪咪 &lt;span class="cat-level" id="catLevel"&gt;Lv.1&lt;/span&gt;&lt;/div&gt;</w:t>
      </w:r>
    </w:p>
    <w:p>
      <w:r>
        <w:t>&lt;div class="cat-bars"&gt;</w:t>
      </w:r>
    </w:p>
    <w:p>
      <w:r>
        <w:t>&lt;div class="cat-bar-row"&gt;&lt;span&gt;🍖&lt;/span&gt;&lt;div class="cat-bar-bg"&gt;&lt;div class="cat-bar-fill hunger" id="hungerBar" style="width:100%"&gt;&lt;/div&gt;&lt;/div&gt;&lt;/div&gt;</w:t>
      </w:r>
    </w:p>
    <w:p>
      <w:r>
        <w:t>&lt;div class="cat-bar-row"&gt;&lt;span&gt;😊&lt;/span&gt;&lt;div class="cat-bar-bg"&gt;&lt;div class="cat-bar-fill mood" id="moodBar" style="width:100%"&gt;&lt;/div&gt;&lt;/div&gt;&lt;/div&gt;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&lt;div class="cat-bubble" id="catBubble"&gt;喵～ 今天也要加油打卡哦！&lt;/div&gt;</w:t>
      </w:r>
    </w:p>
    <w:p>
      <w:r>
        <w:t>&lt;div class="cat-actions"&gt;</w:t>
      </w:r>
    </w:p>
    <w:p>
      <w:r>
        <w:t>&lt;button class="cat-btn feed" id="feedBtn"&gt;🍖 猫粮 (10🪙)&lt;/button&gt;</w:t>
      </w:r>
    </w:p>
    <w:p>
      <w:r>
        <w:t>&lt;button class="cat-btn play" id="playBtn"&gt;🎾 玩具 (15🪙)&lt;/button&gt;</w:t>
      </w:r>
    </w:p>
    <w:p>
      <w:r>
        <w:t>&lt;/div&gt;</w:t>
      </w:r>
    </w:p>
    <w:p>
      <w:r>
        <w:t>&lt;/div&gt;</w:t>
      </w:r>
    </w:p>
    <w:p>
      <w:r>
        <w:t>&lt;div class="habit-list" id="habitList"&gt;&lt;/div&gt;</w:t>
      </w:r>
    </w:p>
    <w:p>
      <w:r>
        <w:t>&lt;div class="progress-container"&gt;</w:t>
      </w:r>
    </w:p>
    <w:p>
      <w:r>
        <w:t>&lt;div class="progress-header"&gt;&lt;span&gt;今日完成&lt;/span&gt;&lt;span id="progressPercent"&gt;0%&lt;/span&gt;&lt;/div&gt;</w:t>
      </w:r>
    </w:p>
    <w:p>
      <w:r>
        <w:t>&lt;div class="progress-bg"&gt;&lt;div class="progress-fill" id="progressFill"&gt;&lt;/div&gt;&lt;/div&gt;</w:t>
      </w:r>
    </w:p>
    <w:p>
      <w:r>
        <w:t>&lt;/div&gt;</w:t>
      </w:r>
    </w:p>
    <w:p>
      <w:r>
        <w:t>&lt;div class="footer-note"&gt;⏳ 每日凌晨1点截止 · 打卡赚金币养猫&lt;/div&gt;</w:t>
      </w:r>
    </w:p>
    <w:p>
      <w:r>
        <w:t>&lt;/div&gt;</w:t>
      </w:r>
    </w:p>
    <w:p>
      <w:r>
        <w:t>&lt;div class="toast" id="offlineToast"&gt;📶 已离线 · 仍可正常打卡&lt;/div&gt;</w:t>
      </w:r>
    </w:p>
    <w:p>
      <w:r>
        <w:t>&lt;div class="reward-toast" id="rewardToast"&gt;+10 🪙&lt;/div&gt;</w:t>
      </w:r>
    </w:p>
    <w:p>
      <w:r>
        <w:t>&lt;div class="ach-notify" id="achNotify"&gt;🏆 成就达成！&lt;/div&gt;</w:t>
      </w:r>
    </w:p>
    <w:p>
      <w:r>
        <w:t>&lt;div class="modal-overlay" id="freqModal"&gt;&lt;div class="modal"&gt;&lt;h3&gt;&lt;span id="freqTitle"&gt;设置打卡频率&lt;/span&gt;&lt;button class="modal-close-x" id="freqCloseX"&gt;✕&lt;/button&gt;&lt;/h3&gt;&lt;div class="freq-options" id="freqOptions"&gt;&lt;/div&gt;&lt;/div&gt;&lt;/div&gt;</w:t>
      </w:r>
    </w:p>
    <w:p>
      <w:r>
        <w:t>&lt;div class="modal-overlay" id="shopModal"&gt;&lt;div class="modal"&gt;&lt;h3&gt;&lt;span&gt;🛍️ 猫咪皮肤商店&lt;/span&gt;&lt;button class="modal-close-x" id="shopCloseX"&gt;✕&lt;/button&gt;&lt;/h3&gt;&lt;div class="shop-grid" id="shopGrid"&gt;&lt;/div&gt;&lt;/div&gt;&lt;/div&gt;</w:t>
      </w:r>
    </w:p>
    <w:p>
      <w:r>
        <w:t>&lt;div class="modal-overlay" id="previewModal"&gt;&lt;div class="modal"&gt;&lt;h3&gt;&lt;span&gt;👗 换装预览&lt;/span&gt;&lt;button class="modal-close-x" id="previewCloseX"&gt;✕&lt;/button&gt;&lt;/h3&gt;&lt;div class="preview-wrap"&gt;&lt;div class="preview-left"&gt;&lt;div class="preview-emoji" id="previewEmoji"&gt;🐱&lt;/div&gt;&lt;div class="preview-name" id="previewName"&gt;小橘猫&lt;/div&gt;&lt;div class="preview-bonus-tag" id="previewBonusTag"&gt;无加成&lt;/div&gt;&lt;div style="font-size:11px;color:#b8956a" id="previewDesc"&gt;初始皮肤&lt;/div&gt;&lt;/div&gt;&lt;div class="preview-list" id="previewList"&gt;&lt;/div&gt;&lt;/div&gt;&lt;button class="modal-btn" id="previewEquipBtn"&gt;穿上这款皮肤&lt;/button&gt;&lt;/div&gt;&lt;/div&gt;</w:t>
      </w:r>
    </w:p>
    <w:p>
      <w:r>
        <w:t>&lt;div class="modal-overlay" id="achModal"&gt;&lt;div class="modal"&gt;&lt;h3&gt;&lt;span&gt;🏆 成就&lt;/span&gt;&lt;button class="modal-close-x" id="achCloseX"&gt;✕&lt;/button&gt;&lt;/h3&gt;&lt;div class="ach-list" id="achList"&gt;&lt;/div&gt;&lt;/div&gt;&lt;/div&gt;</w:t>
      </w:r>
    </w:p>
    <w:p>
      <w:r>
        <w:t>&lt;div class="modal-overlay" id="flipModal"&gt;&lt;div class="modal"&gt;&lt;h3&gt;&lt;span&gt;🎴 每日翻牌&lt;/span&gt;&lt;button class="modal-close-x" id="flipCloseX"&gt;✕&lt;/button&gt;&lt;/h3&gt;&lt;div class="flip-streak-info" id="flipStreakInfo"&gt;🔥 连签 &lt;span id="flipStreakDays"&gt;0&lt;/span&gt; 天 · 奖励 ×&lt;span id="flipStreakMult"&gt;1&lt;/span&gt;&lt;/div&gt;&lt;div class="flip-calendar" id="flipCalendar"&gt;&lt;/div&gt;&lt;div class="flip-reward" id="flipReward"&gt;点击一张牌试试运气！&lt;/div&gt;&lt;div class="flip-grid" id="flipGrid"&gt;&lt;/div&gt;&lt;/div&gt;&lt;/div&gt;</w:t>
      </w:r>
    </w:p>
    <w:p>
      <w:r>
        <w:t>&lt;div class="modal-overlay" id="settingsModal"&gt;&lt;div class="modal"&gt;&lt;h3&gt;&lt;span&gt;⚙️ 设置&lt;/span&gt;&lt;button class="modal-close-x" id="settingsCloseX"&gt;✕&lt;/button&gt;&lt;/h3&gt;&lt;div class="settings-list"&gt;&lt;div class="settings-item" id="calendarBtn"&gt;&lt;div&gt;&lt;div&gt;📅 打卡历史&lt;/div&gt;&lt;div class="sub"&gt;查看每日打卡记录&lt;/div&gt;&lt;/div&gt;&lt;span&gt;→&lt;/span&gt;&lt;/div&gt;&lt;div class="settings-item" id="notifyBtn"&gt;&lt;div&gt;&lt;div&gt;🔔 打卡提醒&lt;/div&gt;&lt;div class="sub" id="notifyStatus"&gt;未开启&lt;/div&gt;&lt;/div&gt;&lt;span&gt;→&lt;/span&gt;&lt;/div&gt;&lt;div class="settings-item" id="exportBtn"&gt;&lt;div&gt;&lt;div&gt;📤 导出数据&lt;/div&gt;&lt;div class="sub"&gt;备份到本地文件&lt;/div&gt;&lt;/div&gt;&lt;span&gt;→&lt;/span&gt;&lt;/div&gt;&lt;div class="settings-item" id="importBtn"&gt;&lt;div&gt;&lt;div&gt;📥 导入数据&lt;/div&gt;&lt;div class="sub"&gt;从备份文件恢复&lt;/div&gt;&lt;/div&gt;&lt;span&gt;→&lt;/span&gt;&lt;/div&gt;&lt;div class="settings-item" id="clearBtn"&gt;&lt;div&gt;&lt;div&gt;🗑️ 清空数据&lt;/div&gt;&lt;/div&gt;&lt;span&gt;→&lt;/span&gt;&lt;/div&gt;&lt;/div&gt;&lt;input type="file" id="importFile" accept=".json" style="display:none"&gt;&lt;/div&gt;&lt;/div&gt;</w:t>
      </w:r>
    </w:p>
    <w:p>
      <w:r>
        <w:t>&lt;div class="modal-overlay" id="taskModal"&gt;&lt;div class="modal"&gt;&lt;h3&gt;&lt;span&gt;📋 每日任务&lt;/span&gt;&lt;button class="modal-close-x" id="taskCloseX"&gt;✕&lt;/button&gt;&lt;/h3&gt;&lt;div class="task-list" id="taskList"&gt;&lt;/div&gt;&lt;/div&gt;&lt;/div&gt;</w:t>
      </w:r>
    </w:p>
    <w:p>
      <w:r>
        <w:t>&lt;div class="modal-overlay" id="calendarModal"&gt;&lt;div class="modal"&gt;&lt;h3&gt;&lt;span&gt;📅 打卡历史&lt;/span&gt;&lt;button class="modal-close-x" id="calendarCloseX"&gt;✕&lt;/button&gt;&lt;/h3&gt;&lt;div class="cal-header"&gt;&lt;button class="cal-nav" id="calPrev"&gt;‹&lt;/button&gt;&lt;div class="cal-title" id="calTitle"&gt;加载中&lt;/div&gt;&lt;button class="cal-nav" id="calNext"&gt;›&lt;/button&gt;&lt;/div&gt;&lt;div class="cal-weekdays"&gt;&lt;div class="cal-weekday"&gt;日&lt;/div&gt;&lt;div class="cal-weekday"&gt;一&lt;/div&gt;&lt;div class="cal-weekday"&gt;二&lt;/div&gt;&lt;div class="cal-weekday"&gt;三&lt;/div&gt;&lt;div class="cal-weekday"&gt;四&lt;/div&gt;&lt;div class="cal-weekday"&gt;五&lt;/div&gt;&lt;div class="cal-weekday"&gt;六&lt;/div&gt;&lt;/div&gt;&lt;div class="cal-grid" id="calGrid"&gt;&lt;/div&gt;&lt;div class="cal-detail" id="calDetail"&gt;&lt;div class="cal-detail-empty"&gt;点击有记录的日期查看详情&lt;/div&gt;&lt;/div&gt;&lt;/div&gt;&lt;/div&gt;</w:t>
      </w:r>
    </w:p>
    <w:p>
      <w:r>
        <w:t>&lt;div class="modal-overlay" id="gameModal"&gt;&lt;div class="modal"&gt;&lt;h3&gt;&lt;span&gt;🎮 接金币小游戏&lt;/span&gt;&lt;button class="modal-close-x" id="gameCloseX"&gt;✕&lt;/button&gt;&lt;/h3&gt;&lt;div class="game-highscore"&gt;&lt;div class="game-highscore-label"&gt;🏅 历史最高分&lt;/div&gt;&lt;div class="game-highscore-value" id="gameHighScore"&gt;0&lt;/div&gt;&lt;/div&gt;&lt;div class="game-canvas-wrap"&gt;&lt;div class="game-score" id="gameScore"&gt;0&lt;/div&gt;&lt;div class="game-timer" id="gameTimer"&gt;60s&lt;/div&gt;&lt;canvas class="game-canvas" id="gameCanvas" width="400" height="400"&gt;&lt;/canvas&gt;&lt;div class="game-overlay" id="gameOverlay"&gt;&lt;h4&gt;🐱 接金币&lt;/h4&gt;&lt;p&gt;用猫咪接住掉落的金币&lt;br&gt;60秒内得分越高奖励越多&lt;br&gt;每天可玩 3 次&lt;/p&gt;&lt;button class="game-start-btn" id="gameStartBtn"&gt;开始游戏&lt;/button&gt;&lt;/div&gt;&lt;/div&gt;&lt;div class="game-info" id="gameInfo"&gt;剩余次数：3 次&lt;/div&gt;&lt;/div&gt;&lt;/div&gt;</w:t>
      </w:r>
    </w:p>
    <w:p>
      <w:r>
        <w:t>&lt;div class="modal-overlay" id="notifyModal"&gt;&lt;div class="modal"&gt;&lt;h3&gt;&lt;span&gt;🔔 打卡提醒&lt;/span&gt;&lt;button class="modal-close-x" id="notifyCloseX"&gt;✕&lt;/button&gt;&lt;/h3&gt;&lt;div style="font-size:13px;color:#7c6b94;margin-bottom:12px;text-align:center"&gt;每天到点提醒你打卡&lt;/div&gt;&lt;input type="time" class="notify-time-input" id="notifyTimeInput" value="21:00"&gt;&lt;button class="modal-btn" id="notifyEnableBtn"&gt;开启提醒&lt;/button&gt;&lt;button class="modal-btn" id="notifyDisableBtn" style="background:#f0eafd;color:#7c6b94;margin-top:8px"&gt;关闭提醒&lt;/button&gt;&lt;/div&gt;&lt;/div&gt;</w:t>
      </w:r>
    </w:p>
    <w:p>
      <w:r>
        <w:t>&lt;script&gt;</w:t>
      </w:r>
    </w:p>
    <w:p>
      <w:r>
        <w:t>(function(){</w:t>
      </w:r>
    </w:p>
    <w:p>
      <w:r>
        <w:t>const STORAGE_KEY='checkin_cat_v7';</w:t>
      </w:r>
    </w:p>
    <w:p>
      <w:r>
        <w:t>const DEFAULT_HABITS=[{id:'water',emoji:'💧',name:'喝够8杯水',streak:0,freq:7},{id:'exercise',emoji:'🏃',name:'运动30分钟',streak:0,freq:5},{id:'read',emoji:'📚',name:'阅读20页',streak:0,freq:7},{id:'meditate',emoji:'🧘',name:'冥想10分钟',streak:0,freq:3},{id:'journal',emoji:'✍️',name:'写日记',streak:0,freq:4}];</w:t>
      </w:r>
    </w:p>
    <w:p>
      <w:r>
        <w:t>const DEFAULT_CAT={level:1,exp:0,hunger:80,mood:80,lastDecay:null,skin:'basic'};</w:t>
      </w:r>
    </w:p>
    <w:p>
      <w:r>
        <w:t>const CAT_FOOD_COST=10,CAT_PLAY_COST=15,REWARD_BASE=10,REWARD_STREAK3=5,REWARD_STREAK7=15;</w:t>
      </w:r>
    </w:p>
    <w:p>
      <w:r>
        <w:t>const SKINS=[{id:'basic',emoji:'🐱',name:'小橘猫',desc:'初始皮肤',price:0,bonus:1.0},{id:'black',emoji:'🐈‍⬛',name:'黑猫',desc:'喂食+20%',price:80,bonus:1.2},{id:'white',emoji:'🐈',name:'白猫',desc:'玩耍+20%',price:80,bonus:1.2},{id:'calico',emoji:'😺',name:'三花猫',desc:'全效果+10%',price:150,bonus:1.1},{id:'princess',emoji:'😻',name:'公主猫',desc:'全效果+25%',price:280,bonus:1.25},{id:'lion',emoji:'🦁',name:'狮子王',desc:'全效果+40%',price:500,bonus:1.4}];</w:t>
      </w:r>
    </w:p>
    <w:p>
      <w:r>
        <w:t>const ACHIEVEMENTS=[{id:'first_checkin',icon:'👣',name:'第一步',desc:'第一次打卡',target:1,reward:20,type:'total_checkins'},{id:'streak3',icon:'🔥',name:'小有坚持',desc:'连续3天',target:3,reward:30,type:'max_streak'},{id:'streak7',icon:'💪',name:'一周达人',desc:'连续7天',target:7,reward:80,type:'max_streak'},{id:'streak30',icon:'🏅',name:'月度冠军',desc:'连续30天',target:30,reward:300,type:'max_streak'},{id:'coins100',icon:'🪙',name:'小富翁',desc:'累计100金币',target:100,reward:20,type:'total_coins'},{id:'coins500',icon:'💰',name:'大富翁',desc:'累计500金币',target:500,reward:60,type:'total_coins'},{id:'coins2000',icon:'💎',name:'超级富豪',desc:'累计2000金币',target:2000,reward:200,type:'total_coins'},{id:'catlv5',icon:'😸',name:'猫奴入门',desc:'猫咪5级',target:5,reward:50,type:'cat_level'},{id:'catlv10',icon:'😻',name:'资深猫奴',desc:'猫咪10级',target:10,reward:150,type:'cat_level'},{id:'catlv20',icon:'👑',name:'猫王',desc:'猫咪20级',target:20,reward:400,type:'cat_level'},{id:'skins3',icon:'🎨',name:'收藏家',desc:'拥有3款皮肤',target:3,reward:80,type:'skins_owned'},{id:'skins_all',icon:'🌈',name:'全收集',desc:'拥有全部皮肤',target:6,reward:500,type:'skins_owned'}];</w:t>
      </w:r>
    </w:p>
    <w:p>
      <w:r>
        <w:t>const FLIP_REWARDS=[{type:'coin',value:5,icon:'🪙',label:'+5金币'},{type:'coin',value:10,icon:'🪙',label:'+10金币'},{type:'coin',value:15,icon:'🪙',label:'+15金币'},{type:'coin',value:20,icon:'🪙',label:'+20金币'},{type:'coin',value:30,icon:'💰',label:'+30金币'},{type:'coin',value:50,icon:'💎',label:'+50金币'},{type:'food',value:1,icon:'🍖',label:'猫粮+1'},{type:'toy',value:1,icon:'🎾',label:'玩具+1'},{type:'exp',value:20,icon:'⭐',label:'经验+20'}];</w:t>
      </w:r>
    </w:p>
    <w:p>
      <w:r>
        <w:t>function getFlipMultiplier(s){if(s&gt;=14)return 3;if(s&gt;=7)return 2;if(s&gt;=3)return 1.5;if(s&gt;=2)return 1.2;return 1;}</w:t>
      </w:r>
    </w:p>
    <w:p>
      <w:r>
        <w:t>const TASK_POOL=[{id:'checkin1',icon:'✅',name:'打卡1次',type:'checkin',target:1,reward:10},{id:'checkin3',icon:'🔥',name:'打卡3次',type:'checkin',target:3,reward:25},{id:'checkin5',icon:'💪',name:'打卡5次',type:'checkin',target:5,reward:40},{id:'feed1',icon:'🍖',name:'喂猫1次',type:'feed',target:1,reward:10},{id:'feed3',icon:'🐟',name:'喂猫3次',type:'feed',target:3,reward:25},{id:'play1',icon:'🎾',name:'玩耍1次',type:'play',target:1,reward:10},{id:'play3',icon:'🧶',name:'玩耍3次',type:'play',target:3,reward:25},{id:'coin30',icon:'🪙',name:'赚30金币',type:'coin',target:30,reward:15},{id:'coin80',icon:'💰',name:'赚80金币',type:'coin',target:80,reward:35},{id:'flip1',icon:'🎴',name:'翻牌1次',type:'flip',target:1,reward:15}];</w:t>
      </w:r>
    </w:p>
    <w:p>
      <w:r>
        <w:t>const CAT_LINES={hungry:['喵…肚子好饿～','想吃小鱼干…','主人，猫粮～'],sad:['没人陪我玩…','不开心，要玩具～','喵呜…想被摸摸头…'],happy:['今天心情超好！','主人最棒啦！','一起加油打卡吧喵！'],normal:['今天也要加油哦！','打卡可以赚金币养我哦～','主人今天也要努力鸭！'],levelup:['我升级啦！喵哈哈～','变强了！喵～','主人看，我长大了！']};</w:t>
      </w:r>
    </w:p>
    <w:p>
      <w:r>
        <w:t>let state={habits:[],cat:null,coins:0,totalCoins:0,totalCheckins:0,todayStr:'',doneToday:{},ownedSkins:['basic'],achievements:{},lastFlipDate:'',foodCount:0,toyCount:0,history:{},dailyTasks:[],taskDate:'',taskProgress:{},taskClaimed:{},previewSkinId:null,flipStreak:0,lastFlipStreakDate:'',gamePlaysLeft:3,gameDate:'',gameHighScore:0,notifyEnabled:false,notifyTime:'21:00',lastNotifyDate:''};</w:t>
      </w:r>
    </w:p>
    <w:p>
      <w:r>
        <w:t>const $=id=&gt;document.getElementById(id);</w:t>
      </w:r>
    </w:p>
    <w:p>
      <w:r>
        <w:t>const habitListEl=$('habitList'),dateDisplayEl=$('dateDisplay'),progressPercentEl=$('progressPercent'),progressFillEl=$('progressFill'),resetBtn=$('resetBtn'),coinBadge=$('coinBadge'),catAvatar=$('catAvatar'),catLevel=$('catLevel'),hungerBar=$('hungerBar'),moodBar=$('moodBar'),feedBtn=$('feedBtn'),playBtn=$('playBtn'),catBubble=$('catBubble'),rewardToast=$('rewardToast'),offlineToast=$('offlineToast'),achNotify=$('achNotify'),freqModal=$('freqModal'),freqOptions=$('freqOptions'),freqTitle=$('freqTitle'),freqCloseX=$('freqCloseX'),shopModal=$('shopModal'),shopGrid=$('shopGrid'),shopCloseX=$('shopCloseX'),shopBtn=$('shopBtn'),previewModal=$('previewModal'),previewEmoji=$('previewEmoji'),previewName=$('previewName'),previewBonusTag=$('previewBonusTag'),previewDesc=$('previewDesc'),previewList=$('previewList'),previewCloseX=$('previewCloseX'),previewEquipBtn=$('previewEquipBtn'),achModal=$('achModal'),achList=$('achList'),achCloseX=$('achCloseX'),achBtn=$('achBtn'),achDot=$('achDot'),flipModal=$('flipModal'),flipGrid=$('flipGrid'),flipCloseX=$('flipCloseX'),flipBtn=$('flipBtn'),flipReward=$('flipReward'),flipStreakInfo=$('flipStreakInfo'),flipStreakDays=$('flipStreakDays'),flipStreakMult=$('flipStreakMult'),flipCalendar=$('flipCalendar'),settingsModal=$('settingsModal'),settingsCloseX=$('settingsCloseX'),settingsBtn=$('settingsBtn'),exportBtn=$('exportBtn'),importBtn=$('importBtn'),importFile=$('importFile'),clearBtn=$('clearBtn'),calendarBtn=$('calendarBtn'),notifyBtn=$('notifyBtn'),notifyStatus=$('notifyStatus'),taskModal=$('taskModal'),taskList=$('taskList'),taskCloseX=$('taskCloseX'),taskBtn=$('taskBtn'),taskDot=$('taskDot'),calendarModal=$('calendarModal'),calendarCloseX=$('calendarCloseX'),calGrid=$('calGrid'),calTitle=$('calTitle'),calPrev=$('calPrev'),calNext=$('calNext'),calDetail=$('calDetail'),gameBtn=$('gameBtn'),gameModal=$('gameModal'),gameCloseX=$('gameCloseX'),gameCanvas=$('gameCanvas'),gameScore=$('gameScore'),gameTimer=$('gameTimer'),gameOverlay=$('gameOverlay'),gameStartBtn=$('gameStartBtn'),gameInfo=$('gameInfo'),gameHighScoreEl=$('gameHighScore'),notifyModal=$('notifyModal'),notifyCloseX=$('notifyCloseX'),notifyTimeInput=$('notifyTimeInput'),notifyEnableBtn=$('notifyEnableBtn'),notifyDisableBtn=$('notifyDisableBtn');</w:t>
      </w:r>
    </w:p>
    <w:p>
      <w:r>
        <w:t>let editingHabitId=null,bubbleTimer=null,calYear,calMonth,gameState=null,notifyTimer=null;</w:t>
      </w:r>
    </w:p>
    <w:p>
      <w:r>
        <w:t>function getLogicalDate(){const n=new Date();if(n.getHours()&lt;1)n.setDate(n.getDate()-1);return `${n.getFullYear()}-${String(n.getMonth()+1).padStart(2,'0')}-${String(n.getDate()).padStart(2,'0')}`;}</w:t>
      </w:r>
    </w:p>
    <w:p>
      <w:r>
        <w:t>function getLogicalDayOfWeek(){const n=new Date();if(n.getHours()&lt;1)n.setDate(n.getDate()-1);return n.getDay();}</w:t>
      </w:r>
    </w:p>
    <w:p>
      <w:r>
        <w:t>function getTodayString(){return getLogicalDate();}</w:t>
      </w:r>
    </w:p>
    <w:p>
      <w:r>
        <w:t>function getYesterdayString(){const d=new Date();if(d.getHours()&lt;1)d.setDate(d.getDate()-1);d.setDate(d.getDate()-1);return `${d.getFullYear()}-${String(d.getMonth()+1).padStart(2,'0')}-${String(d.getDate()).padStart(2,'0')}`;}</w:t>
      </w:r>
    </w:p>
    <w:p>
      <w:r>
        <w:t>function updateDateDisplay(){const d=new Date();if(d.getHours()&lt;1)d.setDate(d.getDate()-1);const m=['1月','2月','3月','4月','5月','6月','7月','8月','9月','10月','11月','12月'];const w=['周日','周一','周二','周三','周四','周五','周六'];dateDisplayEl.textContent=`📅 ${m[d.getMonth()]}${d.getDate()}日 · ${w[d.getDay()]}`;}</w:t>
      </w:r>
    </w:p>
    <w:p>
      <w:r>
        <w:t>function saveState(){state.todayStr=getTodayString();localStorage.setItem(STORAGE_KEY,JSON.stringify(state));}</w:t>
      </w:r>
    </w:p>
    <w:p>
      <w:r>
        <w:t>function loadState(){const stored=localStorage.getItem(STORAGE_KEY);let loaded=null;if(stored){try{loaded=JSON.parse(stored);}catch(e){}}const today=getTodayString();if(loaded&amp;&amp;loaded.habits&amp;&amp;Array.isArray(loaded.habits)&amp;&amp;loaded.habits.length&gt;0){state=loaded;state.habits.forEach(h=&gt;{if(typeof h.freq!=='number')h.freq=7;if(typeof h.streak!=='number')h.streak=0;if(typeof h.completed!=='boolean')h.completed=false;});if(!state.cat)state.cat={...DEFAULT_CAT,lastDecay:Date.now()};if(!state.cat.skin)state.cat.skin='basic';if(typeof state.coins!=='number')state.coins=0;if(typeof state.totalCoins!=='number')state.totalCoins=state.coins;if(typeof state.totalCheckins!=='number')state.totalCheckins=0;if(!state.doneToday||typeof state.doneToday!=='object')state.doneToday={};if(!Array.isArray(state.ownedSkins))state.ownedSkins=['basic'];if(!state.achievements||typeof state.achievements!=='object')state.achievements={};if(typeof state.lastFlipDate!=='string')state.lastFlipDate='';if(typeof state.foodCount!=='number')state.foodCount=0;if(typeof state.toyCount!=='number')state.toyCount=0;if(!state.history||typeof state.history!=='object')state.history={};if(!Array.isArray(state.dailyTasks))state.dailyTasks=[];if(typeof state.taskDate!=='string')state.taskDate='';if(!state.taskProgress||typeof state.taskProgress!=='object')state.taskProgress={};if(!state.taskClaimed||typeof state.taskClaimed!=='object')state.taskClaimed={};if(typeof state.flipStreak!=='number')state.flipStreak=0;if(typeof state.lastFlipStreakDate!=='string')state.lastFlipStreakDate='';if(typeof state.gamePlaysLeft!=='number')state.gamePlaysLeft=3;if(typeof state.gameDate!=='string')state.gameDate='';if(typeof state.gameHighScore!=='number')state.gameHighScore=0;if(typeof state.notifyEnabled!=='boolean')state.notifyEnabled=false;if(typeof state.notifyTime!=='string')state.notifyTime='21:00';if(typeof state.lastNotifyDate!=='string')state.lastNotifyDate='';if(state.todayStr!==today){state.doneToday={};state.habits.forEach(h=&gt;{h.completed=false;});state.todayStr=today;}}else{state={habits:DEFAULT_HABITS.map(h=&gt;({...h,completed:false})),cat:{...DEFAULT_CAT,lastDecay:Date.now()},coins:0,totalCoins:0,totalCheckins:0,todayStr:today,doneToday:{},ownedSkins:['basic'],achievements:{},lastFlipDate:'',foodCount:0,toyCount:0,history:{},dailyTasks:[],taskDate:'',taskProgress:{},taskClaimed:{},previewSkinId:null,flipStreak:0,lastFlipStreakDate:'',gamePlaysLeft:3,gameDate:'',gameHighScore:0,notifyEnabled:false,notifyTime:'21:00',lastNotifyDate:''};}saveState();applyCatDecay();}</w:t>
      </w:r>
    </w:p>
    <w:p>
      <w:r>
        <w:t>function applyCatDecay(){const now=Date.now();const cat=state.cat;if(!cat.lastDecay){cat.lastDecay=now;return;}const hours=(now-cat.lastDecay)/3600000;if(hours&lt;1)return;cat.hunger=Math.max(0,cat.hunger-Math.floor(hours*3));const rec=cat.mood&lt;30?1:2;cat.mood=Math.min(100,cat.mood+Math.floor(hours*rec));cat.lastDecay=now;saveState();}</w:t>
      </w:r>
    </w:p>
    <w:p>
      <w:r>
        <w:t>function showReward(text){rewardToast.textContent=text;rewardToast.classList.add('show');setTimeout(()=&gt;rewardToast.classList.remove('show'),1200);}</w:t>
      </w:r>
    </w:p>
    <w:p>
      <w:r>
        <w:t>function addCoins(n){state.coins+=n;if(n&gt;0){state.totalCoins+=n;updateTaskProgress('coin',n);}coinBadge.textContent=`🪙 ${state.coins}`;saveState();}</w:t>
      </w:r>
    </w:p>
    <w:p>
      <w:r>
        <w:t>function calcReward(h){let r=REWARD_BASE;if(h.streak&gt;=7)r+=REWARD_STREAK7;else if(h.streak&gt;=3)r+=REWARD_STREAK3;return r;}</w:t>
      </w:r>
    </w:p>
    <w:p>
      <w:r>
        <w:t>function getSkinBonus(){const s=SKINS.find(x=&gt;x.id===state.cat.skin)||SKINS[0];return s.bonus||1.0;}</w:t>
      </w:r>
    </w:p>
    <w:p>
      <w:r>
        <w:t>function updateCatBubble(force){if(!force&amp;&amp;bubbleTimer)return;const cat=state.cat;let lines;if(cat.hunger&lt;30)lines=CAT_LINES.hungry;else if(cat.mood&lt;30)lines=CAT_LINES.sad;else if(cat.hunger&gt;80&amp;&amp;cat.mood&gt;80)lines=CAT_LINES.happy;else lines=CAT_LINES.normal;const line=lines[Math.floor(Math.random()*lines.length)];catBubble.style.opacity='0';setTimeout(()=&gt;{catBubble.textContent=line;catBubble.style.opacity='1';},200);if(bubbleTimer)clearTimeout(bubbleTimer);bubbleTimer=setTimeout(()=&gt;{bubbleTimer=null;updateCatBubble();},30000);}</w:t>
      </w:r>
    </w:p>
    <w:p>
      <w:r>
        <w:t>catAvatar.addEventListener('click',()=&gt;{openPreviewModal();});</w:t>
      </w:r>
    </w:p>
    <w:p>
      <w:r>
        <w:t>function openPreviewModal(){state.previewSkinId=state.cat.skin;renderPreviewModal();previewModal.classList.add('show');}</w:t>
      </w:r>
    </w:p>
    <w:p>
      <w:r>
        <w:t>function renderPreviewModal(){const skin=SKINS.find(s=&gt;s.id===state.previewSkinId)||SKINS[0];previewEmoji.textContent=skin.emoji;previewName.textContent=skin.name;previewDesc.textContent=skin.desc;if(skin.bonus&gt;1){previewBonusTag.textContent='加成 +'+Math.round((skin.bonus-1)*100)+'%';previewBonusTag.style.display='inline-block';}else{previewBonusTag.style.display='none';}previewList.innerHTML='';SKINS.forEach(s=&gt;{const owned=state.ownedSkins.includes(s.id);const active=s.id===state.previewSkinId;const item=document.createElement('div');item.className='preview-item'+(active?' active':'')+(owned?' owned-cat':'');item.innerHTML=`&lt;div class="preview-item-emoji"&gt;${s.emoji}&lt;/div&gt;&lt;div class="preview-item-info"&gt;&lt;div class="preview-item-name"&gt;${s.name}&lt;/div&gt;&lt;div class="preview-item-status ${owned?'owned-tag':'locked-tag'}"&gt;${owned?'已拥有':'🪙 '+s.price}&lt;/div&gt;&lt;/div&gt;`;item.addEventListener('click',()=&gt;{if(!owned&amp;&amp;!confirm(`花费 ${s.price} 金币解锁「${s.name}」？`))return;if(!owned){if(state.coins&lt;s.price){showReward('💸 金币不足');return;}addCoins(-s.price);state.ownedSkins.push(s.id);}state.previewSkinId=s.id;saveState();renderPreviewModal();renderCoins();});previewList.appendChild(item);});if(state.cat.skin===state.previewSkinId){previewEquipBtn.textContent='✓ 当前穿着';previewEquipBtn.style.background='#a5d6a7';}else{previewEquipBtn.textContent='穿上这款皮肤';previewEquipBtn.style.background='#5e3e9c';}}</w:t>
      </w:r>
    </w:p>
    <w:p>
      <w:r>
        <w:t>previewEquipBtn.addEventListener('click',()=&gt;{if(state.cat.skin===state.previewSkinId)return;if(!state.ownedSkins.includes(state.previewSkinId)){showReward('💸 请先解锁');return;}state.cat.skin=state.previewSkinId;saveState();renderCat();renderPreviewModal();showReward('✨ 已切换 '+SKINS.find(s=&gt;s.id===state.previewSkinId).name);});</w:t>
      </w:r>
    </w:p>
    <w:p>
      <w:r>
        <w:t>previewCloseX.addEventListener('click',()=&gt;previewModal.classList.remove('show'));</w:t>
      </w:r>
    </w:p>
    <w:p>
      <w:r>
        <w:t>previewModal.addEventListener('click',e=&gt;{if(e.target===previewModal)previewModal.classList.remove('show');});</w:t>
      </w:r>
    </w:p>
    <w:p>
      <w:r>
        <w:t>function renderCat(){const cat=state.cat;const skin=SKINS.find(s=&gt;s.id===cat.skin)||SKINS[0];const hp=Math.max(0,Math.min(100,cat.hunger));const mp=Math.max(0,Math.min(100,cat.mood));hungerBar.style.width=hp+'%';moodBar.style.width=mp+'%';catLevel.textContent='Lv.'+cat.level;if(hp&lt;30)catAvatar.textContent='😿';else if(mp&lt;30)catAvatar.textContent='😾';else if(hp&gt;80&amp;&amp;mp&gt;80)catAvatar.textContent='😸';else catAvatar.textContent=skin.emoji;feedBtn.disabled=state.coins&lt;CAT_FOOD_COST;playBtn.disabled=state.coins&lt;CAT_PLAY_COST;}</w:t>
      </w:r>
    </w:p>
    <w:p>
      <w:r>
        <w:t>function feedCat(){if(state.coins&lt;CAT_FOOD_COST)return;addCoins(-CAT_FOOD_COST);const bonus=getSkinBonus();state.cat.hunger=Math.min(100,state.cat.hunger+Math.round(30*bonus));gainExp(10);catAvatar.classList.add('bounce');setTimeout(()=&gt;catAvatar.classList.remove('bounce'),500);saveState();renderCat();renderCoins();checkAchievements();updateTaskProgress('feed',1);showReward('🍖 好吃！饥饿+'+Math.round(30*bonus));updateCatBubble(true);}</w:t>
      </w:r>
    </w:p>
    <w:p>
      <w:r>
        <w:t>function playCat(){if(state.coins&lt;CAT_PLAY_COST)return;addCoins(-CAT_PLAY_COST);const bonus=getSkinBonus();state.cat.mood=Math.min(100,state.cat.mood+Math.round(30*bonus));gainExp(12);catAvatar.classList.add('bounce');setTimeout(()=&gt;catAvatar.classList.remove('bounce'),500);saveState();renderCat();renderCoins();checkAchievements();updateTaskProgress('play',1);showReward('🎾 好开心！心情+'+Math.round(30*bonus));updateCatBubble(true);}</w:t>
      </w:r>
    </w:p>
    <w:p>
      <w:r>
        <w:t>function gainExp(n){const cat=state.cat;cat.exp=(cat.exp||0)+n;const need=cat.level*100;if(cat.exp&gt;=need){cat.exp-=need;cat.level++;showReward('🎉 猫咪升级 Lv.'+cat.level);catBubble.textContent=CAT_LINES.levelup[Math.floor(Math.random()*CAT_LINES.levelup.length)];checkAchievements();}}</w:t>
      </w:r>
    </w:p>
    <w:p>
      <w:r>
        <w:t>function isRestDay(h){const dow=getLogicalDayOfWeek();if(h.freq&gt;=7)return false;if(h.freq&gt;=5)return dow===0||dow===6;if(h.freq&gt;=3)return dow===0||dow===2||dow===4;return dow!==1;}</w:t>
      </w:r>
    </w:p>
    <w:p>
      <w:r>
        <w:t>function toggleHabit(id){const habit=state.habits.find(h=&gt;h.id===id);if(!habit||isRestDay(habit))return;const was=habit.completed;habit.completed=!habit.completed;if(!was&amp;&amp;habit.completed){habit.streak=(habit.streak||0)+1;state.totalCheckins=(state.totalCheckins||0)+1;const reward=calcReward(habit);addCoins(reward);showReward('+'+reward+' 🪙');state.cat.mood=Math.min(100,state.cat.mood+3);checkAchievements();updateCatBubble(true);updateTaskProgress('checkin',1);const today=getTodayString();if(!state.history[today])state.history[today]={count:0,habits:[]};if(!state.history[today].habits.includes(habit.id)){state.history[today].habits.push(habit.id);state.history[today].count++;}saveState();}else if(was&amp;&amp;!habit.completed){habit.streak=Math.max(0,(habit.streak||0)-1);const today=getTodayString();if(state.history[today]&amp;&amp;state.history[today].habits.includes(habit.id)){state.history[today].habits=state.history[today].habits.filter(x=&gt;x!==habit.id);state.history[today].count=state.history[today].habits.length;if(state.history[today].count===0)delete state.history[today];}}saveState();render();if(navigator.vibrate)navigator.vibrate(habit.completed?15:10);}</w:t>
      </w:r>
    </w:p>
    <w:p>
      <w:r>
        <w:t>function refreshDailyTasks(){const today=getTodayString();if(state.taskDate===today&amp;&amp;state.dailyTasks.length&gt;0)return;const pool=[...TASK_POOL];const picked=[];for(let i=0;i&lt;3;i++){if(pool.length===0)break;const idx=Math.floor(Math.random()*pool.length);picked.push(pool.splice(idx,1)[0]);}state.dailyTasks=picked;state.taskDate=today;state.taskProgress={};state.taskClaimed={};saveState();}</w:t>
      </w:r>
    </w:p>
    <w:p>
      <w:r>
        <w:t>function updateTaskProgress(type,amount){refreshDailyTasks();state.dailyTasks.forEach(task=&gt;{if(task.type===type&amp;&amp;!state.taskClaimed[task.id]){state.taskProgress[task.id]=(state.taskProgress[task.id]||0)+amount;}});saveState();updateTaskDot();}</w:t>
      </w:r>
    </w:p>
    <w:p>
      <w:r>
        <w:t>function updateTaskDot(){refreshDailyTasks();const has=state.dailyTasks.some(t=&gt;{if(state.taskClaimed[t.id])return false;return (state.taskProgress[t.id]||0)&gt;=t.target;});taskDot.classList.toggle('show',has);}</w:t>
      </w:r>
    </w:p>
    <w:p>
      <w:r>
        <w:t>function renderTaskModal(){refreshDailyTasks();taskList.innerHTML='';state.dailyTasks.forEach(task=&gt;{const prog=Math.min(state.taskProgress[task.id]||0,task.target);const done=prog&gt;=task.target;const claimed=state.taskClaimed[task.id];const item=document.createElement('div');item.className='task-item'+(claimed?' claimed':(done?' done':''));item.innerHTML=`&lt;div class="task-icon"&gt;${task.icon}&lt;/div&gt;&lt;div class="task-info"&gt;&lt;div class="task-name"&gt;${task.name}&lt;/div&gt;&lt;div class="task-progress"&gt;${prog}/${task.target}&lt;/div&gt;&lt;div class="task-progress-bar"&gt;&lt;div class="task-progress-fill" style="width:${(prog/task.target*100)}%"&gt;&lt;/div&gt;&lt;/div&gt;&lt;/div&gt;&lt;button class="task-reward ${claimed?'claimed-btn':''}" ${claimed?'disabled':(done?'':'disabled')}&gt;${claimed?'✓ 已领':(done?'+'+task.reward+'🪙':'未完成')}&lt;/button&gt;`;const btn=item.querySelector('.task-reward');if(done&amp;&amp;!claimed){btn.addEventListener('click',()=&gt;{state.taskClaimed[task.id]=true;addCoins(task.reward);saveState();renderTaskModal();updateTaskDot();showReward('📋 任务完成 +'+task.reward+'🪙');});}taskList.appendChild(item);});}</w:t>
      </w:r>
    </w:p>
    <w:p>
      <w:r>
        <w:t>function getAchievementValue(type){switch(type){case 'total_checkins':return state.totalCheckins||0;case 'max_streak':return Math.max(...state.habits.map(h=&gt;h.streak||0),0);case 'total_coins':return state.totalCoins||0;case 'cat_level':return state.cat.level||1;case 'skins_owned':return state.ownedSkins.length;default:return 0;}}</w:t>
      </w:r>
    </w:p>
    <w:p>
      <w:r>
        <w:t>function checkAchievements(){updateAchDot();}</w:t>
      </w:r>
    </w:p>
    <w:p>
      <w:r>
        <w:t>function updateAchDot(){const has=ACHIEVEMENTS.some(ach=&gt;{const st=state.achievements[ach.id]||{claimed:false};if(st.claimed)return false;return getAchievementValue(ach.type)&gt;=ach.target;});achDot.classList.toggle('show',has);}</w:t>
      </w:r>
    </w:p>
    <w:p>
      <w:r>
        <w:t>function claimAchievement(id){const ach=ACHIEVEMENTS.find(a=&gt;a.id===id);if(!ach)return;const st=state.achievements[id]||{claimed:false};if(st.claimed||getAchievementValue(ach.type)&lt;ach.target)return;state.achievements[id]={claimed:true,claimedAt:Date.now()};addCoins(ach.reward);saveState();renderAchModal();updateAchDot();showReward('🏆 '+ach.name+' +'+ach.reward+'🪙');achNotify.textContent=`🏆 成就达成：${ach.name} +${ach.reward}🪙`;achNotify.classList.add('show');setTimeout(()=&gt;achNotify.classList.remove('show'),2500);}</w:t>
      </w:r>
    </w:p>
    <w:p>
      <w:r>
        <w:t>function renderAchModal(){achList.innerHTML='';ACHIEVEMENTS.forEach(ach=&gt;{const st=state.achievements[ach.id]||{claimed:false};const val=getAchievementValue(ach.type);const done=val&gt;=ach.target;const item=document.createElement('div');item.className='ach-item'+(st.claimed?' claimed':(done?' done':''));item.innerHTML=`&lt;div class="ach-icon"&gt;${ach.icon}&lt;/div&gt;&lt;div class="ach-info"&gt;&lt;div class="ach-name"&gt;${ach.name}&lt;/div&gt;&lt;div class="ach-desc"&gt;${ach.desc}&lt;/div&gt;&lt;div class="ach-progress"&gt;${Math.min(val,ach.target)}/${ach.target}&lt;/div&gt;&lt;/div&gt;&lt;button class="ach-reward ${st.claimed?'claimed-btn':''}" ${st.claimed?'disabled':(done?'':'disabled')}&gt;${st.claimed?'✓ 已领':(done?'领取 +'+ach.reward+'🪙':'未达成')}&lt;/button&gt;`;const btn=item.querySelector('.ach-reward');if(done&amp;&amp;!st.claimed)btn.addEventListener('click',()=&gt;claimAchievement(ach.id));achList.appendChild(item);});}</w:t>
      </w:r>
    </w:p>
    <w:p>
      <w:r>
        <w:t>function renderShop(){shopGrid.innerHTML='';SKINS.forEach(skin=&gt;{const owned=state.ownedSkins.includes(skin.id);const equipped=state.cat.skin===skin.id;const item=document.createElement('div');item.className='shop-item'+(owned?' owned':'')+(equipped?' equipped':'');let priceHtml='';if(equipped){priceHtml='&lt;div class="shop-price equipped-tag"&gt;✓ 使用中&lt;/div&gt;';}else if(owned){priceHtml='&lt;div class="shop-price owned-tag"&gt;点击使用&lt;/div&gt;';}else{priceHtml=`&lt;div class="shop-price"&gt;🪙 ${skin.price}&lt;/div&gt;`;}item.innerHTML=`&lt;div class="shop-emoji"&gt;${skin.emoji}&lt;/div&gt;&lt;div class="shop-name"&gt;${skin.name}&lt;/div&gt;&lt;div class="shop-desc"&gt;${skin.desc}&lt;/div&gt;${priceHtml}`;item.addEventListener('click',()=&gt;{if(equipped)return;if(owned){state.cat.skin=skin.id;saveState();renderShop();renderCat();showReward('✨ 已切换 '+skin.name);}else{if(state.coins&lt;skin.price){showReward('💸 金币不足');return;}if(!confirm(`花费 ${skin.price} 金币解锁「${skin.name}」？`))return;addCoins(-skin.price);state.ownedSkins.push(skin.id);state.cat.skin=skin.id;saveState();renderShop();renderCat();renderCoins();checkAchievements();showReward('🎉 解锁 '+skin.name);}});shopGrid.appendChild(item);});}</w:t>
      </w:r>
    </w:p>
    <w:p>
      <w:r>
        <w:t>function updateFlipStreak(){const today=getTodayString();const yesterday=getYesterdayString();if(state.lastFlipDate===today)return;if(state.lastFlipStreakDate!==yesterday&amp;&amp;state.lastFlipStreakDate!==today){state.flipStreak=0;}saveState();}</w:t>
      </w:r>
    </w:p>
    <w:p>
      <w:r>
        <w:t>function renderFlipCalendar(){const d=new Date();if(d.getHours()&lt;1)d.setDate(d.getDate()-1);const year=d.getFullYear(),month=d.getMonth();const monthNames=['1月','2月','3月','4月','5月','6月','7月','8月','9月','10月','11月','12月'];const firstDay=new Date(year,month,1).getDay();const daysInMonth=new Date(year,month+1,0).getDate();const today=getTodayString();let html=`&lt;div class="flip-cal-title"&gt;${monthNames[month]} 签到&lt;/div&gt;&lt;div class="flip-cal-grid"&gt;`;const weekdays=['日','一','二','三','四','五','六'];weekdays.forEach(w=&gt;{html+=`&lt;div style="text-align:center;font-size:9px;color:#b3a5c7;font-weight:600;padding:2px 0"&gt;${w}&lt;/div&gt;`;});for(let i=0;i&lt;firstDay;i++)html+=`&lt;div class="flip-cal-day empty"&gt;&lt;/div&gt;`;for(let day=1;day&lt;=daysInMonth;day++){const dayStr=`${year}-${String(month+1).padStart(2,'0')}-${String(day).padStart(2,'0')}`;const flipped=state.history[dayStr]&amp;&amp;state.history[dayStr].flipped;const isToday=dayStr===today;let cls='flip-cal-day';if(flipped)cls+=' flipped';if(isToday)cls+=' today';html+=`&lt;div class="${cls}"&gt;${day}${flipped?'&lt;span class="dot"&gt;&lt;/span&gt;':''}&lt;/div&gt;`;}html+='&lt;/div&gt;';flipCalendar.innerHTML=html;}</w:t>
      </w:r>
    </w:p>
    <w:p>
      <w:r>
        <w:t>function openFlipModal(){updateFlipStreak();renderFlipModal();flipModal.classList.add('show');}</w:t>
      </w:r>
    </w:p>
    <w:p>
      <w:r>
        <w:t>function renderFlipModal(){const today=getTodayString();const canFlip=state.lastFlipDate!==today;flipGrid.innerHTML='';flipReward.textContent=canFlip?'点击一张牌试试运气！':'今天已经翻过啦，明天再来～';if(state.flipStreak&gt;0){flipStreakInfo.style.display='block';flipStreakDays.textContent=state.flipStreak;flipStreakMult.textContent=getFlipMultiplier(state.flipStreak);}else{flipStreakInfo.style.display='none';}renderFlipCalendar();for(let i=0;i&lt;9;i++){const card=document.createElement('div');card.className='flip-card'+(canFlip?'':' disabled');card.textContent=canFlip?'❓':'🎴';card.addEventListener('click',()=&gt;doFlip(card));flipGrid.appendChild(card);}}</w:t>
      </w:r>
    </w:p>
    <w:p>
      <w:r>
        <w:t>function doFlip(cardEl){const today=getTodayString();if(state.lastFlipDate===today)return;const reward=FLIP_REWARDS[Math.floor(Math.random()*FLIP_REWARDS.length)];const mult=getFlipMultiplier(state.flipStreak);let finalLabel=reward.label;if(reward.type==='coin'){const finalValue=Math.round(reward.value*mult);addCoins(finalValue);finalLabel='+'+finalValue+'金币'+(mult&gt;1?'(×'+mult+')':'');}else if(reward.type==='food'){state.foodCount=(state.foodCount||0)+reward.value;saveState();}else if(reward.type==='toy'){state.toyCount=(state.toyCount||0)+reward.value;saveState();}else if(reward.type==='exp'){const finalValue=Math.round(reward.value*mult);gainExp(finalValue);finalLabel='经验+'+finalValue+(mult&gt;1?'(×'+mult+')':'');}if(state.lastFlipStreakDate===getYesterdayString()||state.lastFlipStreakDate===today){state.flipStreak++;}else{state.flipStreak=1;}state.lastFlipStreakDate=today;state.lastFlipDate=today;if(!state.history[today])state.history[today]={count:0,habits:[]};state.history[today].flipped=true;saveState();updateTaskProgress('flip',1);cardEl.classList.add('flipped');cardEl.textContent=reward.icon;flipReward.textContent='恭喜获得：'+finalLabel;document.querySelectorAll('.flip-card').forEach(c=&gt;{if(c!==cardEl){c.classList.add('disabled');c.textContent='🎴';}});showReward(reward.icon+' '+finalLabel);renderCoins();renderCat();checkAchievements();setTimeout(()=&gt;renderFlipCalendar(),100);}</w:t>
      </w:r>
    </w:p>
    <w:p>
      <w:r>
        <w:t>function openCalendar(){const d=new Date();if(d.getHours()&lt;1)d.setDate(d.getDate()-1);calYear=d.getFullYear();calMonth=d.getMonth();renderCalendar();calDetail.innerHTML='&lt;div class="cal-detail-empty"&gt;点击有记录的日期查看详情&lt;/div&gt;';calendarModal.classList.add('show');}</w:t>
      </w:r>
    </w:p>
    <w:p>
      <w:r>
        <w:t>function renderCalendar(){calTitle.textContent=`${calYear}年${calMonth+1}月`;calGrid.innerHTML='';const firstDay=new Date(calYear,calMonth,1).getDay();const daysInMonth=new Date(calYear,calMonth+1,0).getDate();const today=getTodayString();for(let i=0;i&lt;firstDay;i++){const e=document.createElement('div');e.className='cal-day empty';calGrid.appendChild(e);}for(let d=1;d&lt;=daysInMonth;d++){const dayStr=`${calYear}-${String(calMonth+1).padStart(2,'0')}-${String(d).padStart(2,'0')}`;const rec=state.history[dayStr];const el=document.createElement('div');el.className='cal-day';if(dayStr===today)el.classList.add('today');if(rec&amp;&amp;(rec.count&gt;0||rec.flipped)){el.classList.add('has-data');const ratio=rec.count?Math.min(1,rec.count/state.habits.length):0.2;const alpha=0.3+ratio*0.7;el.style.background=`rgba(94,62,156,${alpha})`;}el.textContent=d;if(rec&amp;&amp;(rec.count&gt;0||rec.flipped))el.addEventListener('click',()=&gt;showCalDetail(dayStr,rec));calGrid.appendChild(el);}}</w:t>
      </w:r>
    </w:p>
    <w:p>
      <w:r>
        <w:t>function showCalDetail(dayStr,rec){let html=`&lt;div class="cal-detail-title"&gt;${dayStr}&lt;/div&gt;`;if(rec.flipped)html+=`&lt;div class="cal-detail-item"&gt;🎴 已翻牌签到&lt;/div&gt;`;rec.habits.forEach(hid=&gt;{const h=state.habits.find(x=&gt;x.id===hid);if(h)html+=`&lt;div class="cal-detail-item"&gt;${h.emoji} ${h.name}&lt;/div&gt;`;});if(!rec.flipped&amp;&amp;rec.count===0)html+='&lt;div class="cal-detail-empty"&gt;无记录&lt;/div&gt;';calDetail.innerHTML=html;}</w:t>
      </w:r>
    </w:p>
    <w:p>
      <w:r>
        <w:t>calPrev.addEventListener('click',()=&gt;{calMonth--;if(calMonth&lt;0){calMonth=11;calYear--;}renderCalendar();calDetail.innerHTML='&lt;div class="cal-detail-empty"&gt;点击有记录的日期查看详情&lt;/div&gt;';});</w:t>
      </w:r>
    </w:p>
    <w:p>
      <w:r>
        <w:t>calNext.addEventListener('click',()=&gt;{calMonth++;if(calMonth&gt;11){calMonth=0;calYear++;}renderCalendar();calDetail.innerHTML='&lt;div class="cal-detail-empty"&gt;点击有记录的日期查看详情&lt;/div&gt;';});</w:t>
      </w:r>
    </w:p>
    <w:p>
      <w:r>
        <w:t>function openGameModal(){const today=getTodayString();if(state.gameDate!==today){state.gamePlaysLeft=3;state.gameDate=today;saveState();}gameHighScoreEl.textContent=state.gameHighScore||0;gameInfo.textContent=`剩余次数：${state.gamePlaysLeft}次`;gameOverlay.style.display='flex';gameOverlay.innerHTML=`&lt;h4&gt;🐱 接金币&lt;/h4&gt;&lt;p&gt;用猫咪接住掉落的金币&lt;br&gt;60秒内得分越高奖励越多&lt;/p&gt;&lt;button class="game-start-btn" id="gameStartBtn"&gt;开始游戏&lt;/button&gt;`;document.getElementById('gameStartBtn').addEventListener('click',startGame);gameScore.textContent='0';gameTimer.textContent='60s';gameModal.classList.add('show');drawGameIdle();}</w:t>
      </w:r>
    </w:p>
    <w:p>
      <w:r>
        <w:t>function drawGameIdle(){const ctx=gameCanvas.getContext('2d');ctx.clearRect(0,0,400,400);ctx.fillStyle='#16213e';ctx.fillRect(0,0,400,400);ctx.font='60px system-ui';ctx.textAlign='center';ctx.fillText('🐱',200,280);}</w:t>
      </w:r>
    </w:p>
    <w:p>
      <w:r>
        <w:t>function startGame(){if(state.gamePlaysLeft&lt;=0){showReward('🎮 今日次数已用完');return;}if(state.cat.mood&lt;30){showReward('😾 猫咪心情太低');return;}state.gamePlaysLeft--;state.cat.mood=Math.max(0,state.cat.mood-5);saveState();renderCat();gameOverlay.style.display='none';const ctx=gameCanvas.getContext('2d');const W=400,H=400;const cat={x:W/2,width:70,height:70,emoji:'🐱'};const coins=[];let score=0,timeLeft=60,spawnTimer=0,running=true;function spawn(){const x=30+Math.random()*(W-60);coins.push({x,y:-20,vy:2+Math.random()*2,size:24,rotation:0});}let lastFrame=performance.now();function loop(now){if(!running)return;const dt=Math.min(0.05,(now-lastFrame)/1000);lastFrame=now;timeLeft-=dt;if(timeLeft&lt;=0){endGame();return;}gameTimer.textContent=Math.ceil(timeLeft)+'s';spawnTimer+=dt;if(spawnTimer&gt;0.6){spawn();spawnTimer=0;}for(let i=coins.length-1;i&gt;=0;i--){const c=coins[i];c.y+=c.vy*60*dt;c.rotation+=dt*3;if(c.y&gt;H-70&amp;&amp;c.y&lt;H-10&amp;&amp;Math.abs(c.x-cat.x)&lt;cat.width/2+10){score+=10;coins.splice(i,1);gameScore.textContent=score;continue;}if(c.y&gt;H+30)coins.splice(i,1);}ctx.clearRect(0,0,W,H);ctx.fillStyle='#16213e';ctx.fillRect(0,0,W,H);ctx.fillStyle='rgba(255,255,255,0.3)';for(let i=0;i&lt;20;i++){ctx.fillRect((i*53+timeLeft*10)%W,(i*67)%H,2,2);}coins.forEach(c=&gt;{ctx.save();ctx.translate(c.x,c.y);ctx.rotate(c.rotation);ctx.font='24px system-ui';ctx.textAlign='center';ctx.textBaseline='middle';ctx.fillText('🪙',0,0);ctx.restore();});ctx.font='60px system-ui';ctx.textAlign='center';ctx.textBaseline='middle';ctx.fillText(cat.emoji,cat.x,H-40);requestAnimationFrame(loop);}function onMove(e){e.preventDefault();const rect=gameCanvas.getBoundingClientRect();const clientX=e.touches?e.touches[0].clientX:e.clientX;const x=(clientX-rect.left)/rect.width*W;cat.x=Math.max(cat.width/2,Math.min(W-cat.width/2,x));}gameCanvas.addEventListener('touchmove',onMove,{passive:false});gameCanvas.addEventListener('touchstart',onMove,{passive:false});gameCanvas.addEventListener('mousemove',onMove);function endGame(){running=false;gameCanvas.removeEventListener('touchmove',onMove);gameCanvas.removeEventListener('touchstart',onMove);gameCanvas.removeEventListener('mousemove',onMove);const coinReward=Math.floor(score/100)*10;let highScoreMsg='';if(score&gt;state.gameHighScore){state.gameHighScore=score;highScoreMsg='&lt;div style="color:#ffd700;font-size:14px;font-weight:800;margin-bottom:8px"&gt;🎉 新纪录！&lt;/div&gt;';addCoins(20);coinReward+=0;}if(coinReward&gt;0){addCoins(coinReward);}saveState();gameHighScoreEl.textContent=state.gameHighScore;gameOverlay.style.display='flex';gameOverlay.innerHTML=`&lt;h4&gt;🎉 游戏结束&lt;/h4&gt;${highScoreMsg}&lt;p&gt;得分：${score}分&lt;br&gt;获得金币：${coinReward}🪙${score&gt;state.gameHighScore?'&lt;br&gt;（含新纪录奖励20🪙）':''}&lt;/p&gt;&lt;button class="game-start-btn" id="gameStartBtn"&gt;再玩一次&lt;/button&gt;`;document.getElementById('gameStartBtn').addEventListener('click',()=&gt;{if(state.gamePlaysLeft&lt;=0){showReward('🎮 今日次数已用完');gameOverlay.innerHTML='&lt;h4&gt;🎮 今日次数已用完&lt;/h4&gt;&lt;p&gt;明天再来玩吧～&lt;/p&gt;';return;}startGame();});updateTaskProgress('coin',coinReward);renderCoins();checkAchievements();gameInfo.textContent=`剩余次数：${state.gamePlaysLeft}次`;}requestAnimationFrame(loop);}</w:t>
      </w:r>
    </w:p>
    <w:p>
      <w:r>
        <w:t>gameBtn.addEventListener('click',openGameModal);</w:t>
      </w:r>
    </w:p>
    <w:p>
      <w:r>
        <w:t>gameCloseX.addEventListener('click',()=&gt;{if(gameState)gameState.running=false;gameModal.classList.remove('show');});</w:t>
      </w:r>
    </w:p>
    <w:p>
      <w:r>
        <w:t>gameModal.addEventListener('click',e=&gt;{if(e.target===gameModal){if(gameState)gameState.running=false;gameModal.classList.remove('show');}});</w:t>
      </w:r>
    </w:p>
    <w:p>
      <w:r>
        <w:t>function updateNotifyStatus(){if(state.notifyEnabled){notifyStatus.textContent='已开启 · 每天 '+state.notifyTime;notifyStatus.style.color='#2e7d32';}else{notifyStatus.textContent='未开启';notifyStatus.style.color='';}}</w:t>
      </w:r>
    </w:p>
    <w:p>
      <w:r>
        <w:t>function openNotifyModal(){notifyTimeInput.value=state.notifyTime;notifyModal.classList.add('show');}</w:t>
      </w:r>
    </w:p>
    <w:p>
      <w:r>
        <w:t>notifyBtn.addEventListener('click',openNotifyModal);</w:t>
      </w:r>
    </w:p>
    <w:p>
      <w:r>
        <w:t>notifyCloseX.addEventListener('click',()=&gt;notifyModal.classList.remove('show'));</w:t>
      </w:r>
    </w:p>
    <w:p>
      <w:r>
        <w:t>notifyModal.addEventListener('click',e=&gt;{if(e.target===notifyModal)notifyModal.classList.remove('show');});</w:t>
      </w:r>
    </w:p>
    <w:p>
      <w:r>
        <w:t>notifyEnableBtn.addEventListener('click',async()=&gt;{if(!('Notification' in window)){alert('浏览器不支持通知');return;}const perm=await Notification.requestPermission();if(perm!=='granted'){alert('需要通知权限');return;}state.notifyEnabled=true;state.notifyTime=notifyTimeInput.value||'21:00';saveState();updateNotifyStatus();notifyModal.classList.remove('show');showReward('🔔 提醒已开启');scheduleNotify();});</w:t>
      </w:r>
    </w:p>
    <w:p>
      <w:r>
        <w:t>notifyDisableBtn.addEventListener('click',()=&gt;{state.notifyEnabled=false;saveState();updateNotifyStatus();notifyModal.classList.remove('show');showReward('🔕 提醒已关闭');});</w:t>
      </w:r>
    </w:p>
    <w:p>
      <w:r>
        <w:t>function scheduleNotify(){if(notifyTimer)clearInterval(notifyTimer);if(!state.notifyEnabled)return;notifyTimer=setInterval(checkNotify,60000);}</w:t>
      </w:r>
    </w:p>
    <w:p>
      <w:r>
        <w:t>function checkNotify(){if(!state.notifyEnabled)return;if(Notification.permission!=='granted')return;const now=new Date();const today=getTodayString();if(state.lastNotifyDate===today)return;const [h,m]=state.notifyTime.split(':').map(Number);if(now.getHours()===h&amp;&amp;now.getMinutes()===m){const total=state.habits.filter(h=&gt;!isRestDay(h)).length;const done=state.habits.filter(h=&gt;h.completed&amp;&amp;!isRestDay(h)).length;if(done&lt;total){new Notification('🐱 打卡养猫提醒',{body:`今天还有 ${total-done} 个习惯没打卡，猫咪在等你哦～`,icon:'data:image/svg+xml,%3Csvg xmlns="http://www.w3.org/2000/svg" viewBox="0 0 192 192"%3E%3Crect width="192" height="192" rx="42" fill="%235e3e9c"/%3E%3Ctext x="96" y="128" font-size="100" text-anchor="middle"%3E🐱%3C/text%3E%3C/svg%3E',tag:'daily-checkin'});state.lastNotifyDate=today;saveState();}}}</w:t>
      </w:r>
    </w:p>
    <w:p>
      <w:r>
        <w:t>exportBtn.addEventListener('click',()=&gt;{const data=JSON.stringify(state,null,2);const blob=new Blob([data],{type:'application/json'});const url=URL.createObjectURL(blob);const a=document.createElement('a');a.href=url;a.download=`打卡养猫备份_${getTodayString()}.json`;document.body.appendChild(a);a.click();document.body.removeChild(a);URL.revokeObjectURL(url);showReward('📤 已导出');});</w:t>
      </w:r>
    </w:p>
    <w:p>
      <w:r>
        <w:t>importBtn.addEventListener('click',()=&gt;{importFile.click();});</w:t>
      </w:r>
    </w:p>
    <w:p>
      <w:r>
        <w:t>importFile.addEventListener('change',(e)=&gt;{const file=e.target.files[0];if(!file)return;const reader=new FileReader();reader.onload=(ev)=&gt;{try{const data=JSON.parse(ev.target.result);if(!data.habits||!Array.isArray(data.habits))throw new Error('格式错误');if(!confirm('导入将覆盖当前所有数据，确定吗？'))return;state=data;state.habits.forEach(h=&gt;{if(typeof h.freq!=='number')h.freq=7;if(typeof h.streak!=='number')h.streak=0;if(typeof h.completed!=='boolean')h.completed=false;});if(!state.cat)state.cat={...DEFAULT_CAT,lastDecay:Date.now()};if(!state.cat.skin)state.cat.skin='basic';if(typeof state.coins!=='number')state.coins=0;if(typeof state.totalCoins!=='number')state.totalCoins=state.coins;if(typeof state.totalCheckins!=='number')state.totalCheckins=0;if(!state.doneToday||typeof state.doneToday!=='object')state.doneToday={};if(!Array.isArray(state.ownedSkins))state.ownedSkins=['basic'];if(!state.achievements||typeof state.achievements!=='object')state.achievements={};if(typeof state.lastFlipDate!=='string')state.lastFlipDate='';if(typeof state.foodCount!=='number')state.foodCount=0;if(typeof state.toyCount!=='number')state.toyCount=0;if(!state.history||typeof state.history!=='object')state.history={};if(!Array.isArray(state.dailyTasks))state.dailyTasks=[];if(typeof state.taskDate!=='string')state.taskDate='';if(!state.taskProgress||typeof state.taskProgress!=='object')state.taskProgress={};if(!state.taskClaimed||typeof state.taskClaimed!=='object')state.taskClaimed={};if(typeof state.flipStreak!=='number')state.flipStreak=0;if(typeof state.lastFlipStreakDate!=='string')state.lastFlipStreakDate='';if(typeof state.gamePlaysLeft!=='number')state.gamePlaysLeft=3;if(typeof state.gameDate!=='string')state.gameDate='';if(typeof state.gameHighScore!=='number')state.gameHighScore=0;if(typeof state.notifyEnabled!=='boolean')state.notifyEnabled=false;if(typeof state.notifyTime!=='string')state.notifyTime='21:00';if(typeof state.lastNotifyDate!=='string')state.lastNotifyDate='';saveState();render();renderCoins();updateNotifyStatus();showReward('✅ 导入成功');settingsModal.classList.remove('show');}catch(err){alert('导入失败：文件格式不正确');}};reader.readAsText(file);e.target.value='';});</w:t>
      </w:r>
    </w:p>
    <w:p>
      <w:r>
        <w:t>clearBtn.addEventListener('click',()=&gt;{if(!confirm('⚠️ 将清空所有数据，不可恢复！\n\n确定继续吗？'))return;localStorage.removeItem(STORAGE_KEY);location.reload();});</w:t>
      </w:r>
    </w:p>
    <w:p>
      <w:r>
        <w:t>function renderCoins(){coinBadge.textContent=`🪙 ${state.coins}`;}</w:t>
      </w:r>
    </w:p>
    <w:p>
      <w:r>
        <w:t>function render(){renderHabitList();renderCat();renderCoins();const total=state.habits.filter(h=&gt;!isRestDay(h)).length;const done=state.habits.filter(h=&gt;h.completed&amp;&amp;!isRestDay(h)).length;const pct=total===0?0:Math.round(done/total*100);progressPercentEl.textContent=`${pct}%`;progressFillEl.style.width=`${pct}%`;updateDateDisplay();updateAchDot();updateTaskDot();updateNotifyStatus();}</w:t>
      </w:r>
    </w:p>
    <w:p>
      <w:r>
        <w:t>function renderHabitList(){habitListEl.innerHTML='';state.habits.forEach(h=&gt;{const rest=isRestDay(h);const card=document.createElement('div');card.className=`habit-card ${h.completed?'completed':''} ${rest?'rest':''}`;card.dataset.id=h.id;const left=document.createElement('div');left.className='habit-left';const emoji=document.createElement('div');emoji.className='habit-emoji';emoji.textContent=h.emoji;const info=document.createElement('div');info.className='habit-info';const nameEl=document.createElement('div');nameEl.className='habit-name';nameEl.textContent=h.name;const meta=document.createElement('div');meta.className='habit-meta';if(rest){meta.innerHTML=`&lt;span class="badge rest-badge"&gt;😴 休息日&lt;/span&gt;`;}else{meta.innerHTML=`🔥 连续 &lt;span class="badge"&gt;${h.streak} 天&lt;/span&gt; &lt;span class="badge freq-badge"&gt;每周${h.freq}天&lt;/span&gt;`;}const freqBtn=document.createElement('button');freqBtn.className='freq-edit';freqBtn.textContent='⚙️';freqBtn.addEventListener('click',e=&gt;{e.stopPropagation();openFreqModal(h.id);});meta.appendChild(freqBtn);info.appendChild(nameEl);info.appendChild(meta);left.appendChild(emoji);left.appendChild(info);const btn=document.createElement('button');btn.className='check-btn';btn.innerHTML=h.completed?'✓':(rest?'😴':'○');card.addEventListener('click',e=&gt;{if(e.target.closest('.check-btn')||e.target.closest('.freq-edit'))return;toggleHabit(h.id);});btn.addEventListener('click',e=&gt;{e.stopPropagation();toggleHabit(h.id);});card.appendChild(left);card.appendChild(btn);habitListEl.appendChild(card);});}</w:t>
      </w:r>
    </w:p>
    <w:p>
      <w:r>
        <w:t>function openFreqModal(habitId){editingHabitId=habitId;const habit=state.habits.find(h=&gt;h.id===habitId);if(!habit)return;freqTitle.textContent=`设置「${habit.name}」频率`;freqOptions.innerHTML='';for(let i=1;i&lt;=7;i++){const opt=document.createElement('div');opt.className='freq-opt'+(habit.freq===i?' selected':'');opt.innerHTML=`&lt;span&gt;每周 ${i} 天&lt;/span&gt;&lt;span&gt;${'●'.repeat(i)}${'○'.repeat(7-i)}&lt;/span&gt;`;opt.addEventListener('click',()=&gt;{habit.freq=i;saveState();render();openFreqModal(habitId);});freqOptions.appendChild(opt);}freqModal.classList.add('show');}</w:t>
      </w:r>
    </w:p>
    <w:p>
      <w:r>
        <w:t>freqCloseX.addEventListener('click',()=&gt;{freqModal.classList.remove('show');render();});</w:t>
      </w:r>
    </w:p>
    <w:p>
      <w:r>
        <w:t>taskBtn.addEventListener('click',()=&gt;{renderTaskModal();taskModal.classList.add('show');});</w:t>
      </w:r>
    </w:p>
    <w:p>
      <w:r>
        <w:t>taskCloseX.addEventListener('click',()=&gt;taskModal.classList.remove('show'));</w:t>
      </w:r>
    </w:p>
    <w:p>
      <w:r>
        <w:t>taskModal.addEventListener('click',e=&gt;{if(e.target===taskModal)taskModal.classList.remove('show');});</w:t>
      </w:r>
    </w:p>
    <w:p>
      <w:r>
        <w:t>flipBtn.addEventListener('click',openFlipModal);</w:t>
      </w:r>
    </w:p>
    <w:p>
      <w:r>
        <w:t>flipCloseX.addEventListener('click',()=&gt;flipModal.classList.remove('show'));</w:t>
      </w:r>
    </w:p>
    <w:p>
      <w:r>
        <w:t>flipModal.addEventListener('click',e=&gt;{if(e.target===flipModal)flipModal.classList.remove('show');});</w:t>
      </w:r>
    </w:p>
    <w:p>
      <w:r>
        <w:t>shopBtn.addEventListener('click',()=&gt;{renderShop();shopModal.classList.add('show');});</w:t>
      </w:r>
    </w:p>
    <w:p>
      <w:r>
        <w:t>shopCloseX.addEventListener('click',()=&gt;shopModal.classList.remove('show'));</w:t>
      </w:r>
    </w:p>
    <w:p>
      <w:r>
        <w:t>shopModal.addEventListener('click',e=&gt;{if(e.target===shopModal)shopModal.classList.remove('show');});</w:t>
      </w:r>
    </w:p>
    <w:p>
      <w:r>
        <w:t>achBtn.addEventListener('click',()=&gt;{renderAchModal();achModal.classList.add('show');});</w:t>
      </w:r>
    </w:p>
    <w:p>
      <w:r>
        <w:t>achCloseX.addEventListener('click',()=&gt;achModal.classList.remove('show'));</w:t>
      </w:r>
    </w:p>
    <w:p>
      <w:r>
        <w:t>achModal.addEventListener('click',e=&gt;{if(e.target===achModal)achModal.classList.remove('show');});</w:t>
      </w:r>
    </w:p>
    <w:p>
      <w:r>
        <w:t>settingsBtn.addEventListener('click',()=&gt;settingsModal.classList.add('show'));</w:t>
      </w:r>
    </w:p>
    <w:p>
      <w:r>
        <w:t>settingsCloseX.addEventListener('click',()=&gt;settingsModal.classList.remove('show'));</w:t>
      </w:r>
    </w:p>
    <w:p>
      <w:r>
        <w:t>settingsModal.addEventListener('click',e=&gt;{if(e.target===settingsModal)settingsModal.classList.remove('show');});</w:t>
      </w:r>
    </w:p>
    <w:p>
      <w:r>
        <w:t>calendarBtn.addEventListener('click',()=&gt;{settingsModal.classList.remove('show');openCalendar();});</w:t>
      </w:r>
    </w:p>
    <w:p>
      <w:r>
        <w:t>calendarCloseX.addEventListener('click',()=&gt;calendarModal.classList.remove('show'));</w:t>
      </w:r>
    </w:p>
    <w:p>
      <w:r>
        <w:t>calendarModal.addEventListener('click',e=&gt;{if(e.target===calendarModal)calendarModal.classList.remove('show');});</w:t>
      </w:r>
    </w:p>
    <w:p>
      <w:r>
        <w:t>function resetAll(){if(!confirm('重置今日所有打卡？连续天数会相应减少，金币不退回。'))return;state.habits.forEach(h=&gt;{if(h.completed){h.completed=false;h.streak=Math.max(0,(h.streak||0)-1);}});saveState();render();}</w:t>
      </w:r>
    </w:p>
    <w:p>
      <w:r>
        <w:t>resetBtn.addEventListener('click',resetAll);</w:t>
      </w:r>
    </w:p>
    <w:p>
      <w:r>
        <w:t>function checkNewDay(){const today=getTodayString();if(today!==state.todayStr){state.todayStr=today;state.doneToday={};state.habits.forEach(h=&gt;{h.completed=false;});refreshDailyTasks();if(state.gameDate!==today){state.gamePlaysLeft=3;state.gameDate=today;}saveState();render();if(state.lastFlipDate!==today){setTimeout(()=&gt;openFlipModal(),800);}}applyCatDecay();renderCat();checkNotify();}</w:t>
      </w:r>
    </w:p>
    <w:p>
      <w:r>
        <w:t>function updateOnlineStatus(){if(!navigator.onLine){offlineToast.classList.add('show');setTimeout(()=&gt;offlineToast.classList.remove('show'),3000);}}</w:t>
      </w:r>
    </w:p>
    <w:p>
      <w:r>
        <w:t>function setupPWA(){const manifest={name:'打卡养猫',short_name:'打卡养猫',start_url:'.',display:'standalone',background_color:'#efeaf9',theme_color:'#5e3e9c',icons:[{src:"data:image/svg+xml,%3Csvg xmlns='http://www.w3.org/2000/svg' viewBox='0 0 192 192'%3E%3Crect width='192' height='192' rx='42' fill='%235e3e9c'/%3E%3Ctext x='96' y='128' font-size='100' text-anchor='middle'%3E🐱%3C/text%3E%3C/svg%3E",sizes:'192x192',type:'image/svg+xml',purpose:'any'}]};const blob=new Blob([JSON.stringify(manifest)],{type:'application/json'});const link=document.createElement('link');link.rel='manifest';link.href=URL.createObjectURL(blob);document.head.appendChild(link);const swCode=`const CACHE='checkin-cat-v7';self.addEventListener('install',e=&gt;{e.waitUntil(caches.open(CACHE).then(c=&gt;c.add('./')).then(()=&gt;self.skipWaiting()))});self.addEventListener('activate',e=&gt;{e.waitUntil(caches.keys().then(keys=&gt;Promise.all(keys.filter(k=&gt;k!==CACHE).map(k=&gt;caches.delete(k)))).then(()=&gt;self.clients.claim()))});self.addEventListener('fetch',e=&gt;{if(e.request.method!=='GET')return;e.respondWith(caches.match(e.request).then(cached=&gt;{if(cached)return cached;return fetch(e.request).then(res=&gt;{if(res&amp;&amp;res.status===200&amp;&amp;res.type==='basic'){const clone=res.clone();caches.open(CACHE).then(c=&gt;c.put(e.request,clone))}return res}).catch(()=&gt;{if(e.request.mode==='navigate')return caches.match('./')})}))});`;const swBlob=new Blob([swCode],{type:'application/javascript'});if('serviceWorker' in navigator){navigator.serviceWorker.register(URL.createObjectURL(swBlob),{scope:'./'}).catch(err=&gt;console.warn('SW:',err));}}</w:t>
      </w:r>
    </w:p>
    <w:p>
      <w:r>
        <w:t>function init(){loadState();refreshDailyTasks();render();updateCatBubble();setInterval(checkNewDay,30000);document.addEventListener('visibilitychange',()=&gt;{if(!document.hidden)checkNewDay();});feedBtn.addEventListener('click',feedCat);playBtn.addEventListener('click',playCat);window.addEventListener('online',()=&gt;{offlineToast.textContent='✅ 已恢复连接';offlineToast.classList.add('show');setTimeout(()=&gt;offlineToast.classList.remove('show'),2000);});window.addEventListener('offline',updateOnlineStatus);if(!navigator.onLine)updateOnlineStatus();setupPWA();checkAchievements();updateNotifyStatus();scheduleNotify();if(state.lastFlipDate!==getTodayString()){setTimeout(()=&gt;openFlipModal(),1200);}}</w:t>
      </w:r>
    </w:p>
    <w:p>
      <w:r>
        <w:t>init();</w:t>
      </w:r>
    </w:p>
    <w:p>
      <w:r>
        <w:t>})();</w:t>
      </w:r>
    </w:p>
    <w:p>
      <w:r>
        <w:t>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23</Pages>
  <Words>2725</Words>
  <Characters>65149</Characters>
  <Lines>994</Lines>
  <Paragraphs>183</Paragraphs>
  <CharactersWithSpaces>66054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2026-10-23T01:45:17Z</dcterms:modified>
</cp:coreProperties>
</file>